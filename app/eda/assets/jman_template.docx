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457FCE" w14:textId="77777777" w:rsidR="00517C4F" w:rsidRDefault="00517C4F" w:rsidP="00785FBA">
      <w:pPr>
        <w:rPr>
          <w:color w:val="173845"/>
        </w:rPr>
      </w:pPr>
    </w:p>
    <w:p w14:paraId="5044D262" w14:textId="77777777" w:rsidR="000F1FD4" w:rsidRDefault="00EB74F2" w:rsidP="00785FBA">
      <w:pPr>
        <w:rPr>
          <w:color w:val="173845"/>
        </w:rPr>
        <w:sectPr w:rsidR="000F1FD4" w:rsidSect="00A264FD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 w:code="9"/>
          <w:pgMar w:top="677" w:right="994" w:bottom="1282" w:left="994" w:header="562" w:footer="397" w:gutter="0"/>
          <w:cols w:space="708"/>
          <w:titlePg/>
          <w:docGrid w:linePitch="360"/>
        </w:sect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0E8383E" wp14:editId="47C28701">
                <wp:simplePos x="0" y="0"/>
                <wp:positionH relativeFrom="column">
                  <wp:posOffset>-92710</wp:posOffset>
                </wp:positionH>
                <wp:positionV relativeFrom="paragraph">
                  <wp:posOffset>4704080</wp:posOffset>
                </wp:positionV>
                <wp:extent cx="6353810" cy="0"/>
                <wp:effectExtent l="0" t="0" r="0" b="0"/>
                <wp:wrapNone/>
                <wp:docPr id="295" name="Straight Connector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38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F04D085" id="Straight Connector 295" o:spid="_x0000_s1026" style="position:absolute;z-index: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3pt,370.4pt" to="493pt,37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" strokecolor="white [3212]" strokeweight=".5pt">
                <v:stroke joinstyle="miter"/>
              </v:lin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82880" distR="182880" simplePos="0" relativeHeight="251651072" behindDoc="0" locked="0" layoutInCell="1" allowOverlap="1" wp14:anchorId="0CC1FB19" wp14:editId="08CA975F">
                <wp:simplePos x="0" y="0"/>
                <wp:positionH relativeFrom="margin">
                  <wp:posOffset>-100330</wp:posOffset>
                </wp:positionH>
                <wp:positionV relativeFrom="page">
                  <wp:posOffset>4966269</wp:posOffset>
                </wp:positionV>
                <wp:extent cx="6355080" cy="871220"/>
                <wp:effectExtent l="0" t="0" r="7620" b="8255"/>
                <wp:wrapSquare wrapText="bothSides"/>
                <wp:docPr id="32" name="Text Box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5080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5E9235" w14:textId="77777777" w:rsidR="00150C03" w:rsidRPr="00842D24" w:rsidRDefault="00153A6E" w:rsidP="00150C03">
                            <w:pPr>
                              <w:pStyle w:val="NoSpacing"/>
                              <w:spacing w:before="40" w:after="200" w:line="216" w:lineRule="auto"/>
                              <w:rPr>
                                <w:rStyle w:val="HeaderChar"/>
                                <w:rFonts w:ascii="Arial" w:hAnsi="Arial" w:cs="Arial"/>
                                <w:color w:val="FFFFFF" w:themeColor="background1"/>
                                <w:sz w:val="68"/>
                                <w:szCs w:val="68"/>
                              </w:rPr>
                            </w:pPr>
                            <w:sdt>
                              <w:sdtPr>
                                <w:rPr>
                                  <w:rStyle w:val="HeaderChar"/>
                                  <w:rFonts w:ascii="Arial" w:eastAsiaTheme="majorEastAsia" w:hAnsi="Arial" w:cs="Arial"/>
                                  <w:b/>
                                  <w:color w:val="FFFFFF" w:themeColor="background1"/>
                                  <w:spacing w:val="-10"/>
                                  <w:kern w:val="28"/>
                                  <w:sz w:val="68"/>
                                  <w:szCs w:val="68"/>
                                </w:rPr>
                                <w:alias w:val="Title"/>
                                <w:tag w:val=""/>
                                <w:id w:val="1849745393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>
                                <w:rPr>
                                  <w:rStyle w:val="HeaderChar"/>
                                </w:rPr>
                              </w:sdtEndPr>
                              <w:sdtContent>
                                <w:r w:rsidR="00E4779D" w:rsidRPr="00E4779D">
                                  <w:rPr>
                                    <w:rStyle w:val="HeaderChar"/>
                                    <w:rFonts w:ascii="Arial" w:eastAsiaTheme="majorEastAsia" w:hAnsi="Arial" w:cs="Arial"/>
                                    <w:b/>
                                    <w:color w:val="FFFFFF" w:themeColor="background1"/>
                                    <w:spacing w:val="-10"/>
                                    <w:kern w:val="28"/>
                                    <w:sz w:val="68"/>
                                    <w:szCs w:val="68"/>
                                  </w:rPr>
                                  <w:t>Document Title</w:t>
                                </w:r>
                              </w:sdtContent>
                            </w:sdt>
                          </w:p>
                          <w:p w14:paraId="301C063F" w14:textId="77777777" w:rsidR="00150C03" w:rsidRPr="00842D24" w:rsidRDefault="00150C03" w:rsidP="00150C03">
                            <w:pPr>
                              <w:pStyle w:val="NoSpacing"/>
                              <w:spacing w:before="40" w:after="40"/>
                              <w:rPr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842D24">
                              <w:rPr>
                                <w:rFonts w:ascii="Arial" w:hAnsi="Arial" w:cs="Arial"/>
                                <w:color w:val="FFFFFF" w:themeColor="background1"/>
                                <w:sz w:val="44"/>
                                <w:szCs w:val="44"/>
                                <w:lang w:val="en-GB"/>
                              </w:rPr>
                              <w:t>Document Subtitle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35000</wp14:pctHeight>
                </wp14:sizeRelV>
              </wp:anchor>
            </w:drawing>
          </mc:Choice>
          <mc:Fallback>
            <w:pict>
              <v:shapetype w14:anchorId="0CC1FB19" id="_x0000_t202" coordsize="21600,21600" o:spt="202" path="m,l,21600r21600,l21600,xe">
                <v:stroke joinstyle="miter"/>
                <v:path gradientshapeok="t" o:connecttype="rect"/>
              </v:shapetype>
              <v:shape id="Text Box 131" o:spid="_x0000_s1026" type="#_x0000_t202" style="position:absolute;margin-left:-7.9pt;margin-top:391.05pt;width:500.4pt;height:68.6pt;z-index:251651072;visibility:visible;mso-wrap-style:square;mso-width-percent:0;mso-height-percent:350;mso-wrap-distance-left:14.4pt;mso-wrap-distance-top:0;mso-wrap-distance-right:14.4pt;mso-wrap-distance-bottom:0;mso-position-horizontal:absolute;mso-position-horizontal-relative:margin;mso-position-vertical:absolute;mso-position-vertical-relative:page;mso-width-percent: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" filled="f" stroked="f" strokeweight=".5pt">
                <v:textbox style="mso-fit-shape-to-text:t" inset="0,0,0,0">
                  <w:txbxContent>
                    <w:p w14:paraId="7D5E9235" w14:textId="77777777" w:rsidR="00150C03" w:rsidRPr="00842D24" w:rsidRDefault="00153A6E" w:rsidP="00150C03">
                      <w:pPr>
                        <w:pStyle w:val="NoSpacing"/>
                        <w:spacing w:before="40" w:after="200" w:line="216" w:lineRule="auto"/>
                        <w:rPr>
                          <w:rStyle w:val="HeaderChar"/>
                          <w:rFonts w:ascii="Arial" w:hAnsi="Arial" w:cs="Arial"/>
                          <w:color w:val="FFFFFF" w:themeColor="background1"/>
                          <w:sz w:val="68"/>
                          <w:szCs w:val="68"/>
                        </w:rPr>
                      </w:pPr>
                      <w:sdt>
                        <w:sdtPr>
                          <w:rPr>
                            <w:rStyle w:val="HeaderChar"/>
                            <w:rFonts w:ascii="Arial" w:eastAsiaTheme="majorEastAsia" w:hAnsi="Arial" w:cs="Arial"/>
                            <w:b/>
                            <w:color w:val="FFFFFF" w:themeColor="background1"/>
                            <w:spacing w:val="-10"/>
                            <w:kern w:val="28"/>
                            <w:sz w:val="68"/>
                            <w:szCs w:val="68"/>
                          </w:rPr>
                          <w:alias w:val="Title"/>
                          <w:tag w:val=""/>
                          <w:id w:val="1849745393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EndPr>
                          <w:rPr>
                            <w:rStyle w:val="HeaderChar"/>
                          </w:rPr>
                        </w:sdtEndPr>
                        <w:sdtContent>
                          <w:r w:rsidR="00E4779D" w:rsidRPr="00E4779D">
                            <w:rPr>
                              <w:rStyle w:val="HeaderChar"/>
                              <w:rFonts w:ascii="Arial" w:eastAsiaTheme="majorEastAsia" w:hAnsi="Arial" w:cs="Arial"/>
                              <w:b/>
                              <w:color w:val="FFFFFF" w:themeColor="background1"/>
                              <w:spacing w:val="-10"/>
                              <w:kern w:val="28"/>
                              <w:sz w:val="68"/>
                              <w:szCs w:val="68"/>
                            </w:rPr>
                            <w:t>Document Title</w:t>
                          </w:r>
                        </w:sdtContent>
                      </w:sdt>
                    </w:p>
                    <w:p w14:paraId="301C063F" w14:textId="77777777" w:rsidR="00150C03" w:rsidRPr="00842D24" w:rsidRDefault="00150C03" w:rsidP="00150C03">
                      <w:pPr>
                        <w:pStyle w:val="NoSpacing"/>
                        <w:spacing w:before="40" w:after="40"/>
                        <w:rPr>
                          <w:color w:val="FFFFFF" w:themeColor="background1"/>
                          <w:sz w:val="44"/>
                          <w:szCs w:val="44"/>
                        </w:rPr>
                      </w:pPr>
                      <w:r w:rsidRPr="00842D24">
                        <w:rPr>
                          <w:rFonts w:ascii="Arial" w:hAnsi="Arial" w:cs="Arial"/>
                          <w:color w:val="FFFFFF" w:themeColor="background1"/>
                          <w:sz w:val="44"/>
                          <w:szCs w:val="44"/>
                          <w:lang w:val="en-GB"/>
                        </w:rPr>
                        <w:t>Document Subtitle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p w14:paraId="7B47DD8D" w14:textId="77777777" w:rsidR="00187DB6" w:rsidRPr="00DE4661" w:rsidRDefault="00C32C36" w:rsidP="00DE4661">
      <w:pPr>
        <w:pStyle w:val="Heading1"/>
      </w:pPr>
      <w:bookmarkStart w:id="0" w:name="_Toc2876370"/>
      <w:r w:rsidRPr="00DE4661">
        <w:lastRenderedPageBreak/>
        <w:t>Heading 1</w:t>
      </w:r>
      <w:bookmarkEnd w:id="0"/>
    </w:p>
    <w:p w14:paraId="0F0B7644" w14:textId="77777777" w:rsidR="00CC6317" w:rsidRPr="00DE4661" w:rsidRDefault="00CC6317" w:rsidP="00DE4661">
      <w:pPr>
        <w:pStyle w:val="Heading2"/>
      </w:pPr>
      <w:bookmarkStart w:id="1" w:name="_Toc2876371"/>
      <w:r w:rsidRPr="00DE4661">
        <w:t>Heading 2</w:t>
      </w:r>
      <w:bookmarkEnd w:id="1"/>
    </w:p>
    <w:p w14:paraId="45C4D4E9" w14:textId="77777777" w:rsidR="00CC6317" w:rsidRPr="00C14A33" w:rsidRDefault="00CC6317" w:rsidP="00CF64BC">
      <w:pPr>
        <w:pStyle w:val="Heading3"/>
        <w:spacing w:line="276" w:lineRule="auto"/>
      </w:pPr>
      <w:bookmarkStart w:id="2" w:name="_Toc2876372"/>
      <w:r w:rsidRPr="00C14A33">
        <w:t>Heading 3</w:t>
      </w:r>
      <w:bookmarkEnd w:id="2"/>
    </w:p>
    <w:p w14:paraId="2B28D00E" w14:textId="77777777" w:rsidR="00856F15" w:rsidRPr="00CF64BC" w:rsidRDefault="00856F15" w:rsidP="00CF64BC">
      <w:pPr>
        <w:pStyle w:val="Heading4"/>
      </w:pPr>
      <w:r w:rsidRPr="00CF64BC">
        <w:t xml:space="preserve">Heading </w:t>
      </w:r>
      <w:r w:rsidR="00D814C0" w:rsidRPr="00CF64BC">
        <w:t>4</w:t>
      </w:r>
    </w:p>
    <w:p w14:paraId="57C261A8" w14:textId="77777777" w:rsidR="00CC6317" w:rsidRPr="00CF64BC" w:rsidRDefault="003E5456" w:rsidP="00CF64BC">
      <w:pPr>
        <w:pStyle w:val="Bullet"/>
      </w:pPr>
      <w:r w:rsidRPr="00CF64BC">
        <w:t>Bullet</w:t>
      </w:r>
    </w:p>
    <w:p w14:paraId="57294930" w14:textId="77777777" w:rsidR="00CC6317" w:rsidRPr="00CF64BC" w:rsidRDefault="003E5456" w:rsidP="00CF64BC">
      <w:pPr>
        <w:pStyle w:val="SubBullet"/>
      </w:pPr>
      <w:r w:rsidRPr="00CF64BC">
        <w:t>Sub Bullet</w:t>
      </w:r>
    </w:p>
    <w:p w14:paraId="65E9AA80" w14:textId="77777777" w:rsidR="00670580" w:rsidRPr="00CF64BC" w:rsidRDefault="003E5456" w:rsidP="00CF64BC">
      <w:pPr>
        <w:pStyle w:val="Subsubbullet"/>
      </w:pPr>
      <w:r w:rsidRPr="00CF64BC">
        <w:t xml:space="preserve">Sub </w:t>
      </w:r>
      <w:r w:rsidR="002400E3" w:rsidRPr="00CF64BC">
        <w:t xml:space="preserve">Sub </w:t>
      </w:r>
      <w:r w:rsidRPr="00CF64BC">
        <w:t>Bullet</w:t>
      </w:r>
    </w:p>
    <w:p w14:paraId="503ED833" w14:textId="77777777" w:rsidR="00435B51" w:rsidRPr="00CF64BC" w:rsidRDefault="00435B51" w:rsidP="00CF64BC">
      <w:pPr>
        <w:pStyle w:val="Listnumber1"/>
      </w:pPr>
      <w:r w:rsidRPr="00CF64BC">
        <w:t>List Number bullet 1</w:t>
      </w:r>
    </w:p>
    <w:p w14:paraId="15F9055B" w14:textId="77777777" w:rsidR="00435B51" w:rsidRPr="00CF64BC" w:rsidRDefault="00435B51" w:rsidP="00CF64BC">
      <w:pPr>
        <w:pStyle w:val="ListNumber21"/>
      </w:pPr>
      <w:r w:rsidRPr="00CF64BC">
        <w:t>List Number bullet 2</w:t>
      </w:r>
    </w:p>
    <w:p w14:paraId="0D4F2BF5" w14:textId="77777777" w:rsidR="00435B51" w:rsidRPr="00785FBA" w:rsidRDefault="00435B51" w:rsidP="00785FBA">
      <w:pPr>
        <w:pStyle w:val="ListNumber31"/>
      </w:pPr>
      <w:r w:rsidRPr="00785FBA">
        <w:t>List Number bullet 3</w:t>
      </w:r>
    </w:p>
    <w:p w14:paraId="31561CD0" w14:textId="77777777" w:rsidR="00644667" w:rsidRPr="00785FBA" w:rsidRDefault="00435B51" w:rsidP="00785FBA">
      <w:pPr>
        <w:pStyle w:val="ListNumber41"/>
      </w:pPr>
      <w:r w:rsidRPr="00785FBA">
        <w:t>List Number bullet 4</w:t>
      </w:r>
    </w:p>
    <w:p w14:paraId="4F9C23FD" w14:textId="77777777" w:rsidR="00CF7DC8" w:rsidRDefault="00CF7DC8" w:rsidP="00785FBA">
      <w:hyperlink r:id="rId17" w:history="1">
        <w:r w:rsidRPr="00CF7DC8">
          <w:rPr>
            <w:rStyle w:val="Hyperlink"/>
          </w:rPr>
          <w:t>https://jmangroup.com/</w:t>
        </w:r>
      </w:hyperlink>
      <w:r w:rsidR="0029351D">
        <w:rPr>
          <w:rStyle w:val="Hyperlink"/>
        </w:rPr>
        <w:t>os</w:t>
      </w:r>
    </w:p>
    <w:p w14:paraId="341D853D" w14:textId="77777777" w:rsidR="00CF7DC8" w:rsidRPr="00785FBA" w:rsidRDefault="00CF7DC8" w:rsidP="00785FBA"/>
    <w:p w14:paraId="6B8D5750" w14:textId="77777777" w:rsidR="00856F15" w:rsidRPr="00D930C2" w:rsidRDefault="00856F15" w:rsidP="00D930C2">
      <w:r w:rsidRPr="00D930C2">
        <w:t>Table</w:t>
      </w:r>
    </w:p>
    <w:tbl>
      <w:tblPr>
        <w:tblStyle w:val="Style1"/>
        <w:tblW w:w="5000" w:type="pct"/>
        <w:tblLook w:val="04A0" w:firstRow="1" w:lastRow="0" w:firstColumn="1" w:lastColumn="0" w:noHBand="0" w:noVBand="1"/>
      </w:tblPr>
      <w:tblGrid>
        <w:gridCol w:w="1983"/>
        <w:gridCol w:w="1983"/>
        <w:gridCol w:w="1984"/>
        <w:gridCol w:w="1984"/>
        <w:gridCol w:w="1984"/>
      </w:tblGrid>
      <w:tr w:rsidR="004A6A86" w:rsidRPr="00785FBA" w14:paraId="6C6FE7E8" w14:textId="77777777" w:rsidTr="000505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000" w:type="pct"/>
          </w:tcPr>
          <w:p w14:paraId="285B9652" w14:textId="77777777" w:rsidR="004A6A86" w:rsidRPr="00785FBA" w:rsidRDefault="004A6A86" w:rsidP="004A6A86">
            <w:pPr>
              <w:spacing w:after="0" w:line="240" w:lineRule="auto"/>
              <w:rPr>
                <w:color w:val="FFFFFF" w:themeColor="background1"/>
                <w:lang w:val="en-US"/>
              </w:rPr>
            </w:pPr>
            <w:r w:rsidRPr="00785FBA">
              <w:rPr>
                <w:color w:val="FFFFFF" w:themeColor="background1"/>
                <w:lang w:val="en-US"/>
              </w:rPr>
              <w:t>Lorem Ipsum</w:t>
            </w:r>
          </w:p>
        </w:tc>
        <w:tc>
          <w:tcPr>
            <w:tcW w:w="1000" w:type="pct"/>
          </w:tcPr>
          <w:p w14:paraId="5CA27DD0" w14:textId="77777777" w:rsidR="004A6A86" w:rsidRPr="00785FBA" w:rsidRDefault="004A6A86" w:rsidP="004A6A86">
            <w:pPr>
              <w:spacing w:after="0" w:line="240" w:lineRule="auto"/>
              <w:rPr>
                <w:color w:val="FFFFFF" w:themeColor="background1"/>
                <w:lang w:val="en-US"/>
              </w:rPr>
            </w:pPr>
            <w:r w:rsidRPr="00785FBA">
              <w:rPr>
                <w:color w:val="FFFFFF" w:themeColor="background1"/>
                <w:lang w:val="en-US"/>
              </w:rPr>
              <w:t>Lorem Ipsum</w:t>
            </w:r>
          </w:p>
        </w:tc>
        <w:tc>
          <w:tcPr>
            <w:tcW w:w="1000" w:type="pct"/>
          </w:tcPr>
          <w:p w14:paraId="60C16CFA" w14:textId="77777777" w:rsidR="004A6A86" w:rsidRPr="00785FBA" w:rsidRDefault="004A6A86" w:rsidP="004A6A86">
            <w:pPr>
              <w:spacing w:after="0" w:line="240" w:lineRule="auto"/>
              <w:rPr>
                <w:color w:val="FFFFFF" w:themeColor="background1"/>
                <w:lang w:val="en-US"/>
              </w:rPr>
            </w:pPr>
            <w:r w:rsidRPr="00785FBA">
              <w:rPr>
                <w:color w:val="FFFFFF" w:themeColor="background1"/>
                <w:lang w:val="en-US"/>
              </w:rPr>
              <w:t>Lorem Ipsum</w:t>
            </w:r>
          </w:p>
        </w:tc>
        <w:tc>
          <w:tcPr>
            <w:tcW w:w="1000" w:type="pct"/>
          </w:tcPr>
          <w:p w14:paraId="777E998B" w14:textId="77777777" w:rsidR="004A6A86" w:rsidRPr="00785FBA" w:rsidRDefault="004A6A86" w:rsidP="004A6A86">
            <w:pPr>
              <w:spacing w:after="0" w:line="240" w:lineRule="auto"/>
              <w:rPr>
                <w:color w:val="FFFFFF" w:themeColor="background1"/>
                <w:lang w:val="en-US"/>
              </w:rPr>
            </w:pPr>
            <w:r w:rsidRPr="00785FBA">
              <w:rPr>
                <w:color w:val="FFFFFF" w:themeColor="background1"/>
                <w:lang w:val="en-US"/>
              </w:rPr>
              <w:t>Lorem Ipsum</w:t>
            </w:r>
          </w:p>
        </w:tc>
        <w:tc>
          <w:tcPr>
            <w:tcW w:w="1000" w:type="pct"/>
          </w:tcPr>
          <w:p w14:paraId="4ED56AD2" w14:textId="77777777" w:rsidR="004A6A86" w:rsidRPr="00785FBA" w:rsidRDefault="004A6A86" w:rsidP="004A6A86">
            <w:pPr>
              <w:spacing w:after="0" w:line="240" w:lineRule="auto"/>
              <w:rPr>
                <w:color w:val="FFFFFF" w:themeColor="background1"/>
                <w:lang w:val="en-US"/>
              </w:rPr>
            </w:pPr>
            <w:r w:rsidRPr="00785FBA">
              <w:rPr>
                <w:color w:val="FFFFFF" w:themeColor="background1"/>
                <w:lang w:val="en-US"/>
              </w:rPr>
              <w:t>Lorem Ipsum</w:t>
            </w:r>
          </w:p>
        </w:tc>
      </w:tr>
      <w:tr w:rsidR="00E717DE" w14:paraId="1AE666FC" w14:textId="77777777" w:rsidTr="00050575">
        <w:trPr>
          <w:trHeight w:val="397"/>
        </w:trPr>
        <w:tc>
          <w:tcPr>
            <w:tcW w:w="1000" w:type="pct"/>
          </w:tcPr>
          <w:p w14:paraId="1C20A585" w14:textId="77777777" w:rsidR="00E717DE" w:rsidRDefault="00E717DE" w:rsidP="00DA194F">
            <w:pPr>
              <w:rPr>
                <w:lang w:val="en-US"/>
              </w:rPr>
            </w:pPr>
          </w:p>
        </w:tc>
        <w:tc>
          <w:tcPr>
            <w:tcW w:w="1000" w:type="pct"/>
          </w:tcPr>
          <w:p w14:paraId="2B7AAB12" w14:textId="77777777" w:rsidR="00E717DE" w:rsidRDefault="00E717DE" w:rsidP="00DA194F">
            <w:pPr>
              <w:rPr>
                <w:lang w:val="en-US"/>
              </w:rPr>
            </w:pPr>
          </w:p>
        </w:tc>
        <w:tc>
          <w:tcPr>
            <w:tcW w:w="1000" w:type="pct"/>
          </w:tcPr>
          <w:p w14:paraId="1C019D85" w14:textId="77777777" w:rsidR="00E717DE" w:rsidRDefault="00E717DE" w:rsidP="00DA194F">
            <w:pPr>
              <w:rPr>
                <w:lang w:val="en-US"/>
              </w:rPr>
            </w:pPr>
          </w:p>
        </w:tc>
        <w:tc>
          <w:tcPr>
            <w:tcW w:w="1000" w:type="pct"/>
          </w:tcPr>
          <w:p w14:paraId="0504B1D7" w14:textId="77777777" w:rsidR="00E717DE" w:rsidRDefault="00E717DE" w:rsidP="00DA194F">
            <w:pPr>
              <w:rPr>
                <w:lang w:val="en-US"/>
              </w:rPr>
            </w:pPr>
          </w:p>
        </w:tc>
        <w:tc>
          <w:tcPr>
            <w:tcW w:w="1000" w:type="pct"/>
          </w:tcPr>
          <w:p w14:paraId="20273343" w14:textId="77777777" w:rsidR="00E717DE" w:rsidRDefault="00E717DE" w:rsidP="00DA194F">
            <w:pPr>
              <w:rPr>
                <w:lang w:val="en-US"/>
              </w:rPr>
            </w:pPr>
          </w:p>
        </w:tc>
      </w:tr>
      <w:tr w:rsidR="00E717DE" w14:paraId="6DC4D716" w14:textId="77777777" w:rsidTr="00050575">
        <w:trPr>
          <w:trHeight w:val="397"/>
        </w:trPr>
        <w:tc>
          <w:tcPr>
            <w:tcW w:w="1000" w:type="pct"/>
          </w:tcPr>
          <w:p w14:paraId="14099CA1" w14:textId="77777777" w:rsidR="00E717DE" w:rsidRDefault="00E717DE" w:rsidP="00DA194F">
            <w:pPr>
              <w:rPr>
                <w:lang w:val="en-US"/>
              </w:rPr>
            </w:pPr>
          </w:p>
        </w:tc>
        <w:tc>
          <w:tcPr>
            <w:tcW w:w="1000" w:type="pct"/>
          </w:tcPr>
          <w:p w14:paraId="4FCA801D" w14:textId="77777777" w:rsidR="00E717DE" w:rsidRDefault="00E717DE" w:rsidP="00DA194F">
            <w:pPr>
              <w:rPr>
                <w:lang w:val="en-US"/>
              </w:rPr>
            </w:pPr>
          </w:p>
        </w:tc>
        <w:tc>
          <w:tcPr>
            <w:tcW w:w="1000" w:type="pct"/>
          </w:tcPr>
          <w:p w14:paraId="26A1B825" w14:textId="77777777" w:rsidR="00E717DE" w:rsidRDefault="00E717DE" w:rsidP="00DA194F">
            <w:pPr>
              <w:rPr>
                <w:lang w:val="en-US"/>
              </w:rPr>
            </w:pPr>
          </w:p>
        </w:tc>
        <w:tc>
          <w:tcPr>
            <w:tcW w:w="1000" w:type="pct"/>
          </w:tcPr>
          <w:p w14:paraId="25223497" w14:textId="77777777" w:rsidR="00E717DE" w:rsidRDefault="00E717DE" w:rsidP="00DA194F">
            <w:pPr>
              <w:rPr>
                <w:lang w:val="en-US"/>
              </w:rPr>
            </w:pPr>
          </w:p>
        </w:tc>
        <w:tc>
          <w:tcPr>
            <w:tcW w:w="1000" w:type="pct"/>
          </w:tcPr>
          <w:p w14:paraId="2C4853D5" w14:textId="77777777" w:rsidR="00E717DE" w:rsidRDefault="00E717DE" w:rsidP="00DA194F">
            <w:pPr>
              <w:rPr>
                <w:lang w:val="en-US"/>
              </w:rPr>
            </w:pPr>
          </w:p>
        </w:tc>
      </w:tr>
      <w:tr w:rsidR="00E717DE" w14:paraId="2837EE29" w14:textId="77777777" w:rsidTr="00050575">
        <w:trPr>
          <w:trHeight w:val="398"/>
        </w:trPr>
        <w:tc>
          <w:tcPr>
            <w:tcW w:w="1000" w:type="pct"/>
          </w:tcPr>
          <w:p w14:paraId="337C567D" w14:textId="77777777" w:rsidR="00E717DE" w:rsidRDefault="00E717DE" w:rsidP="00DA194F">
            <w:pPr>
              <w:rPr>
                <w:lang w:val="en-US"/>
              </w:rPr>
            </w:pPr>
          </w:p>
        </w:tc>
        <w:tc>
          <w:tcPr>
            <w:tcW w:w="1000" w:type="pct"/>
          </w:tcPr>
          <w:p w14:paraId="440EB7AD" w14:textId="77777777" w:rsidR="00E717DE" w:rsidRDefault="00E717DE" w:rsidP="00DA194F">
            <w:pPr>
              <w:rPr>
                <w:lang w:val="en-US"/>
              </w:rPr>
            </w:pPr>
          </w:p>
        </w:tc>
        <w:tc>
          <w:tcPr>
            <w:tcW w:w="1000" w:type="pct"/>
          </w:tcPr>
          <w:p w14:paraId="03A93F85" w14:textId="77777777" w:rsidR="00E717DE" w:rsidRDefault="00E717DE" w:rsidP="00DA194F">
            <w:pPr>
              <w:rPr>
                <w:lang w:val="en-US"/>
              </w:rPr>
            </w:pPr>
          </w:p>
        </w:tc>
        <w:tc>
          <w:tcPr>
            <w:tcW w:w="1000" w:type="pct"/>
          </w:tcPr>
          <w:p w14:paraId="0EF6725D" w14:textId="77777777" w:rsidR="00E717DE" w:rsidRDefault="00E717DE" w:rsidP="00DA194F">
            <w:pPr>
              <w:rPr>
                <w:lang w:val="en-US"/>
              </w:rPr>
            </w:pPr>
          </w:p>
        </w:tc>
        <w:tc>
          <w:tcPr>
            <w:tcW w:w="1000" w:type="pct"/>
          </w:tcPr>
          <w:p w14:paraId="1F8E113C" w14:textId="77777777" w:rsidR="00E717DE" w:rsidRDefault="00E717DE" w:rsidP="00DA194F">
            <w:pPr>
              <w:rPr>
                <w:lang w:val="en-US"/>
              </w:rPr>
            </w:pPr>
          </w:p>
        </w:tc>
      </w:tr>
      <w:tr w:rsidR="00E717DE" w14:paraId="2D709DB3" w14:textId="77777777" w:rsidTr="00050575">
        <w:trPr>
          <w:trHeight w:val="397"/>
        </w:trPr>
        <w:tc>
          <w:tcPr>
            <w:tcW w:w="1000" w:type="pct"/>
          </w:tcPr>
          <w:p w14:paraId="04B859B0" w14:textId="77777777" w:rsidR="00E717DE" w:rsidRDefault="00E717DE" w:rsidP="00DA194F">
            <w:pPr>
              <w:rPr>
                <w:lang w:val="en-US"/>
              </w:rPr>
            </w:pPr>
          </w:p>
        </w:tc>
        <w:tc>
          <w:tcPr>
            <w:tcW w:w="1000" w:type="pct"/>
          </w:tcPr>
          <w:p w14:paraId="2F5570A8" w14:textId="77777777" w:rsidR="00E717DE" w:rsidRDefault="00E717DE" w:rsidP="00DA194F">
            <w:pPr>
              <w:rPr>
                <w:lang w:val="en-US"/>
              </w:rPr>
            </w:pPr>
          </w:p>
        </w:tc>
        <w:tc>
          <w:tcPr>
            <w:tcW w:w="1000" w:type="pct"/>
          </w:tcPr>
          <w:p w14:paraId="7BCFADF3" w14:textId="77777777" w:rsidR="00E717DE" w:rsidRDefault="00E717DE" w:rsidP="00DA194F">
            <w:pPr>
              <w:rPr>
                <w:lang w:val="en-US"/>
              </w:rPr>
            </w:pPr>
          </w:p>
        </w:tc>
        <w:tc>
          <w:tcPr>
            <w:tcW w:w="1000" w:type="pct"/>
          </w:tcPr>
          <w:p w14:paraId="69514A12" w14:textId="77777777" w:rsidR="00E717DE" w:rsidRDefault="00E717DE" w:rsidP="00DA194F">
            <w:pPr>
              <w:rPr>
                <w:lang w:val="en-US"/>
              </w:rPr>
            </w:pPr>
          </w:p>
        </w:tc>
        <w:tc>
          <w:tcPr>
            <w:tcW w:w="1000" w:type="pct"/>
          </w:tcPr>
          <w:p w14:paraId="6E938C0C" w14:textId="77777777" w:rsidR="00E717DE" w:rsidRPr="00C857EF" w:rsidRDefault="00E717DE" w:rsidP="00DA194F">
            <w:pPr>
              <w:rPr>
                <w:lang w:val="en-US"/>
              </w:rPr>
            </w:pPr>
          </w:p>
        </w:tc>
      </w:tr>
      <w:tr w:rsidR="00E717DE" w14:paraId="51A42DB9" w14:textId="77777777" w:rsidTr="00050575">
        <w:trPr>
          <w:trHeight w:val="397"/>
        </w:trPr>
        <w:tc>
          <w:tcPr>
            <w:tcW w:w="1000" w:type="pct"/>
          </w:tcPr>
          <w:p w14:paraId="545EA0E3" w14:textId="77777777" w:rsidR="00E717DE" w:rsidRDefault="00E717DE" w:rsidP="00DA194F">
            <w:pPr>
              <w:rPr>
                <w:lang w:val="en-US"/>
              </w:rPr>
            </w:pPr>
          </w:p>
        </w:tc>
        <w:tc>
          <w:tcPr>
            <w:tcW w:w="1000" w:type="pct"/>
          </w:tcPr>
          <w:p w14:paraId="4D4EFB88" w14:textId="77777777" w:rsidR="00E717DE" w:rsidRDefault="00E717DE" w:rsidP="00DA194F">
            <w:pPr>
              <w:rPr>
                <w:lang w:val="en-US"/>
              </w:rPr>
            </w:pPr>
          </w:p>
        </w:tc>
        <w:tc>
          <w:tcPr>
            <w:tcW w:w="1000" w:type="pct"/>
          </w:tcPr>
          <w:p w14:paraId="6A146CCA" w14:textId="77777777" w:rsidR="00E717DE" w:rsidRDefault="00E717DE" w:rsidP="00DA194F">
            <w:pPr>
              <w:rPr>
                <w:lang w:val="en-US"/>
              </w:rPr>
            </w:pPr>
          </w:p>
        </w:tc>
        <w:tc>
          <w:tcPr>
            <w:tcW w:w="1000" w:type="pct"/>
          </w:tcPr>
          <w:p w14:paraId="2C9E802A" w14:textId="77777777" w:rsidR="00E717DE" w:rsidRDefault="00E717DE" w:rsidP="00DA194F">
            <w:pPr>
              <w:rPr>
                <w:lang w:val="en-US"/>
              </w:rPr>
            </w:pPr>
          </w:p>
        </w:tc>
        <w:tc>
          <w:tcPr>
            <w:tcW w:w="1000" w:type="pct"/>
          </w:tcPr>
          <w:p w14:paraId="57A78B9F" w14:textId="77777777" w:rsidR="00E717DE" w:rsidRPr="00851805" w:rsidRDefault="00E717DE" w:rsidP="00DA194F">
            <w:pPr>
              <w:rPr>
                <w:lang w:val="en-US"/>
              </w:rPr>
            </w:pPr>
          </w:p>
        </w:tc>
      </w:tr>
      <w:tr w:rsidR="00E717DE" w14:paraId="2351C59B" w14:textId="77777777" w:rsidTr="00050575">
        <w:trPr>
          <w:trHeight w:val="398"/>
        </w:trPr>
        <w:tc>
          <w:tcPr>
            <w:tcW w:w="1000" w:type="pct"/>
          </w:tcPr>
          <w:p w14:paraId="227AFFAE" w14:textId="77777777" w:rsidR="00E717DE" w:rsidRDefault="00E717DE" w:rsidP="00DA194F">
            <w:pPr>
              <w:rPr>
                <w:lang w:val="en-US"/>
              </w:rPr>
            </w:pPr>
          </w:p>
        </w:tc>
        <w:tc>
          <w:tcPr>
            <w:tcW w:w="1000" w:type="pct"/>
          </w:tcPr>
          <w:p w14:paraId="63AF7825" w14:textId="77777777" w:rsidR="00E717DE" w:rsidRDefault="00E717DE" w:rsidP="00DA194F">
            <w:pPr>
              <w:rPr>
                <w:lang w:val="en-US"/>
              </w:rPr>
            </w:pPr>
          </w:p>
        </w:tc>
        <w:tc>
          <w:tcPr>
            <w:tcW w:w="1000" w:type="pct"/>
          </w:tcPr>
          <w:p w14:paraId="5DA11DA6" w14:textId="77777777" w:rsidR="00E717DE" w:rsidRDefault="00E717DE" w:rsidP="00DA194F">
            <w:pPr>
              <w:rPr>
                <w:lang w:val="en-US"/>
              </w:rPr>
            </w:pPr>
          </w:p>
        </w:tc>
        <w:tc>
          <w:tcPr>
            <w:tcW w:w="1000" w:type="pct"/>
          </w:tcPr>
          <w:p w14:paraId="08FB4CF7" w14:textId="77777777" w:rsidR="00E717DE" w:rsidRDefault="00E717DE" w:rsidP="00DA194F">
            <w:pPr>
              <w:rPr>
                <w:lang w:val="en-US"/>
              </w:rPr>
            </w:pPr>
          </w:p>
        </w:tc>
        <w:tc>
          <w:tcPr>
            <w:tcW w:w="1000" w:type="pct"/>
          </w:tcPr>
          <w:p w14:paraId="2BC4432C" w14:textId="77777777" w:rsidR="00E717DE" w:rsidRPr="00851805" w:rsidRDefault="00E717DE" w:rsidP="00DA194F">
            <w:pPr>
              <w:rPr>
                <w:lang w:val="en-US"/>
              </w:rPr>
            </w:pPr>
          </w:p>
        </w:tc>
      </w:tr>
    </w:tbl>
    <w:p w14:paraId="13167DE3" w14:textId="77777777" w:rsidR="00F95EE3" w:rsidRDefault="00F95EE3" w:rsidP="00C351BA">
      <w:pPr>
        <w:pStyle w:val="NoSpacing"/>
      </w:pPr>
    </w:p>
    <w:sectPr w:rsidR="00F95EE3" w:rsidSect="00795015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 w:code="9"/>
      <w:pgMar w:top="1440" w:right="994" w:bottom="1282" w:left="994" w:header="1022" w:footer="49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DD1BA2" w14:textId="77777777" w:rsidR="00153A6E" w:rsidRDefault="00153A6E" w:rsidP="00785FBA">
      <w:r>
        <w:separator/>
      </w:r>
    </w:p>
  </w:endnote>
  <w:endnote w:type="continuationSeparator" w:id="0">
    <w:p w14:paraId="12CA29FF" w14:textId="77777777" w:rsidR="00153A6E" w:rsidRDefault="00153A6E" w:rsidP="00785F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71B7F7" w14:textId="77777777" w:rsidR="006E5E1D" w:rsidRDefault="006E5E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ED7C1F" w14:textId="77777777" w:rsidR="00A417ED" w:rsidRPr="002038B5" w:rsidRDefault="000D5FF5" w:rsidP="00DA194F">
    <w:pPr>
      <w:pStyle w:val="Footer"/>
      <w:tabs>
        <w:tab w:val="clear" w:pos="4513"/>
        <w:tab w:val="clear" w:pos="9026"/>
        <w:tab w:val="right" w:pos="9720"/>
      </w:tabs>
      <w:spacing w:before="240"/>
      <w:rPr>
        <w:noProof/>
        <w:sz w:val="16"/>
        <w:szCs w:val="16"/>
      </w:rPr>
    </w:pPr>
    <w:r>
      <w:rPr>
        <w:noProof/>
        <w:sz w:val="16"/>
        <w:szCs w:val="16"/>
      </w:rPr>
      <w:drawing>
        <wp:anchor distT="0" distB="0" distL="114300" distR="114300" simplePos="0" relativeHeight="251716096" behindDoc="1" locked="0" layoutInCell="1" allowOverlap="1" wp14:anchorId="00A77389" wp14:editId="330804B8">
          <wp:simplePos x="0" y="0"/>
          <wp:positionH relativeFrom="column">
            <wp:posOffset>6107430</wp:posOffset>
          </wp:positionH>
          <wp:positionV relativeFrom="paragraph">
            <wp:posOffset>223520</wp:posOffset>
          </wp:positionV>
          <wp:extent cx="822325" cy="208280"/>
          <wp:effectExtent l="0" t="0" r="0" b="1270"/>
          <wp:wrapNone/>
          <wp:docPr id="18" name="Graphic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Graphic 16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2325" cy="2082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713024" behindDoc="0" locked="0" layoutInCell="1" allowOverlap="1" wp14:anchorId="55A9D84A" wp14:editId="6FDB853B">
              <wp:simplePos x="0" y="0"/>
              <wp:positionH relativeFrom="column">
                <wp:posOffset>6177280</wp:posOffset>
              </wp:positionH>
              <wp:positionV relativeFrom="paragraph">
                <wp:posOffset>234950</wp:posOffset>
              </wp:positionV>
              <wp:extent cx="304800" cy="182880"/>
              <wp:effectExtent l="0" t="0" r="0" b="7620"/>
              <wp:wrapNone/>
              <wp:docPr id="20" name="Text Box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4800" cy="182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color w:val="FFFFFF" w:themeColor="background1"/>
                              <w:sz w:val="14"/>
                              <w:szCs w:val="14"/>
                            </w:rPr>
                            <w:id w:val="-1166775891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EndPr>
                            <w:rPr>
                              <w:noProof/>
                            </w:rPr>
                          </w:sdtEndPr>
                          <w:sdtContent>
                            <w:p w14:paraId="29CF13FA" w14:textId="77777777" w:rsidR="00312E03" w:rsidRPr="003A4B7D" w:rsidRDefault="00312E03" w:rsidP="00312E03">
                              <w:pPr>
                                <w:pStyle w:val="Footer"/>
                                <w:jc w:val="center"/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r w:rsidRPr="003A4B7D"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  <w:fldChar w:fldCharType="begin"/>
                              </w:r>
                              <w:r w:rsidRPr="003A4B7D"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  <w:instrText xml:space="preserve"> PAGE   \* MERGEFORMAT </w:instrText>
                              </w:r>
                              <w:r w:rsidRPr="003A4B7D"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  <w:fldChar w:fldCharType="separate"/>
                              </w:r>
                              <w:r w:rsidRPr="003A4B7D"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  <w:t>1</w:t>
                              </w:r>
                              <w:r w:rsidRPr="003A4B7D">
                                <w:rPr>
                                  <w:noProof/>
                                  <w:color w:val="FFFFFF" w:themeColor="background1"/>
                                  <w:sz w:val="14"/>
                                  <w:szCs w:val="14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083E218F" w14:textId="77777777" w:rsidR="00312E03" w:rsidRPr="003A4B7D" w:rsidRDefault="00312E03" w:rsidP="00312E03">
                          <w:pPr>
                            <w:pStyle w:val="Footer"/>
                            <w:jc w:val="center"/>
                            <w:rPr>
                              <w:color w:val="FFFFFF" w:themeColor="background1"/>
                              <w:sz w:val="10"/>
                              <w:szCs w:val="10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A9D84A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27" type="#_x0000_t202" style="position:absolute;margin-left:486.4pt;margin-top:18.5pt;width:24pt;height:14.4pt;z-index:25171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" filled="f" stroked="f" strokeweight=".5pt">
              <v:textbox>
                <w:txbxContent>
                  <w:sdt>
                    <w:sdtPr>
                      <w:rPr>
                        <w:color w:val="FFFFFF" w:themeColor="background1"/>
                        <w:sz w:val="14"/>
                        <w:szCs w:val="14"/>
                      </w:rPr>
                      <w:id w:val="-1166775891"/>
                      <w:docPartObj>
                        <w:docPartGallery w:val="Page Numbers (Bottom of Page)"/>
                        <w:docPartUnique/>
                      </w:docPartObj>
                    </w:sdtPr>
                    <w:sdtEndPr>
                      <w:rPr>
                        <w:noProof/>
                      </w:rPr>
                    </w:sdtEndPr>
                    <w:sdtContent>
                      <w:p w14:paraId="29CF13FA" w14:textId="77777777" w:rsidR="00312E03" w:rsidRPr="003A4B7D" w:rsidRDefault="00312E03" w:rsidP="00312E03">
                        <w:pPr>
                          <w:pStyle w:val="Footer"/>
                          <w:jc w:val="center"/>
                          <w:rPr>
                            <w:color w:val="FFFFFF" w:themeColor="background1"/>
                            <w:sz w:val="14"/>
                            <w:szCs w:val="14"/>
                          </w:rPr>
                        </w:pPr>
                        <w:r w:rsidRPr="003A4B7D">
                          <w:rPr>
                            <w:color w:val="FFFFFF" w:themeColor="background1"/>
                            <w:sz w:val="14"/>
                            <w:szCs w:val="14"/>
                          </w:rPr>
                          <w:fldChar w:fldCharType="begin"/>
                        </w:r>
                        <w:r w:rsidRPr="003A4B7D">
                          <w:rPr>
                            <w:color w:val="FFFFFF" w:themeColor="background1"/>
                            <w:sz w:val="14"/>
                            <w:szCs w:val="14"/>
                          </w:rPr>
                          <w:instrText xml:space="preserve"> PAGE   \* MERGEFORMAT </w:instrText>
                        </w:r>
                        <w:r w:rsidRPr="003A4B7D">
                          <w:rPr>
                            <w:color w:val="FFFFFF" w:themeColor="background1"/>
                            <w:sz w:val="14"/>
                            <w:szCs w:val="14"/>
                          </w:rPr>
                          <w:fldChar w:fldCharType="separate"/>
                        </w:r>
                        <w:r w:rsidRPr="003A4B7D">
                          <w:rPr>
                            <w:color w:val="FFFFFF" w:themeColor="background1"/>
                            <w:sz w:val="14"/>
                            <w:szCs w:val="14"/>
                          </w:rPr>
                          <w:t>1</w:t>
                        </w:r>
                        <w:r w:rsidRPr="003A4B7D">
                          <w:rPr>
                            <w:noProof/>
                            <w:color w:val="FFFFFF" w:themeColor="background1"/>
                            <w:sz w:val="14"/>
                            <w:szCs w:val="14"/>
                          </w:rPr>
                          <w:fldChar w:fldCharType="end"/>
                        </w:r>
                      </w:p>
                    </w:sdtContent>
                  </w:sdt>
                  <w:p w14:paraId="083E218F" w14:textId="77777777" w:rsidR="00312E03" w:rsidRPr="003A4B7D" w:rsidRDefault="00312E03" w:rsidP="00312E03">
                    <w:pPr>
                      <w:pStyle w:val="Footer"/>
                      <w:jc w:val="center"/>
                      <w:rPr>
                        <w:color w:val="FFFFFF" w:themeColor="background1"/>
                        <w:sz w:val="10"/>
                        <w:szCs w:val="10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  <w:tbl>
    <w:tblPr>
      <w:tblStyle w:val="Style1"/>
      <w:tblpPr w:leftFromText="181" w:rightFromText="181" w:vertAnchor="text" w:tblpY="1"/>
      <w:tblW w:w="4700" w:type="pct"/>
      <w:tblBorders>
        <w:bottom w:val="none" w:sz="0" w:space="0" w:color="auto"/>
        <w:insideH w:val="none" w:sz="0" w:space="0" w:color="auto"/>
      </w:tblBorders>
      <w:tblLook w:val="04A0" w:firstRow="1" w:lastRow="0" w:firstColumn="1" w:lastColumn="0" w:noHBand="0" w:noVBand="1"/>
    </w:tblPr>
    <w:tblGrid>
      <w:gridCol w:w="3296"/>
      <w:gridCol w:w="3295"/>
      <w:gridCol w:w="2732"/>
    </w:tblGrid>
    <w:tr w:rsidR="00A417ED" w14:paraId="1504DDEF" w14:textId="77777777" w:rsidTr="000D5FF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tcW w:w="3307" w:type="dxa"/>
          <w:tcBorders>
            <w:bottom w:val="none" w:sz="0" w:space="0" w:color="auto"/>
          </w:tcBorders>
          <w:shd w:val="clear" w:color="auto" w:fill="FFFFFF" w:themeFill="background1"/>
          <w:tcMar>
            <w:left w:w="0" w:type="dxa"/>
            <w:right w:w="0" w:type="dxa"/>
          </w:tcMar>
        </w:tcPr>
        <w:p w14:paraId="4BBFA6C0" w14:textId="77777777" w:rsidR="00A417ED" w:rsidRPr="00A417ED" w:rsidRDefault="00A417ED" w:rsidP="00A417ED">
          <w:pPr>
            <w:pStyle w:val="Footer"/>
            <w:rPr>
              <w:b w:val="0"/>
              <w:bCs/>
              <w:sz w:val="16"/>
              <w:szCs w:val="16"/>
            </w:rPr>
          </w:pPr>
          <w:r w:rsidRPr="00A417ED">
            <w:rPr>
              <w:b w:val="0"/>
              <w:bCs/>
              <w:sz w:val="16"/>
              <w:szCs w:val="16"/>
            </w:rPr>
            <w:t>Circulation Limited: Client</w:t>
          </w:r>
        </w:p>
      </w:tc>
      <w:tc>
        <w:tcPr>
          <w:tcW w:w="3307" w:type="dxa"/>
          <w:tcBorders>
            <w:bottom w:val="none" w:sz="0" w:space="0" w:color="auto"/>
          </w:tcBorders>
          <w:shd w:val="clear" w:color="auto" w:fill="FFFFFF" w:themeFill="background1"/>
          <w:tcMar>
            <w:left w:w="0" w:type="dxa"/>
            <w:right w:w="0" w:type="dxa"/>
          </w:tcMar>
        </w:tcPr>
        <w:p w14:paraId="126CE666" w14:textId="77777777" w:rsidR="00A417ED" w:rsidRPr="00A417ED" w:rsidRDefault="00A417ED" w:rsidP="00A417ED">
          <w:pPr>
            <w:pStyle w:val="Footer"/>
            <w:jc w:val="center"/>
            <w:rPr>
              <w:b w:val="0"/>
              <w:bCs/>
              <w:sz w:val="16"/>
              <w:szCs w:val="16"/>
            </w:rPr>
          </w:pPr>
          <w:r w:rsidRPr="00A417ED">
            <w:rPr>
              <w:b w:val="0"/>
              <w:bCs/>
              <w:sz w:val="16"/>
              <w:szCs w:val="16"/>
            </w:rPr>
            <w:t>Version x.x</w:t>
          </w:r>
        </w:p>
      </w:tc>
      <w:tc>
        <w:tcPr>
          <w:tcW w:w="2742" w:type="dxa"/>
          <w:tcBorders>
            <w:bottom w:val="none" w:sz="0" w:space="0" w:color="auto"/>
          </w:tcBorders>
          <w:shd w:val="clear" w:color="auto" w:fill="FFFFFF" w:themeFill="background1"/>
          <w:tcMar>
            <w:left w:w="0" w:type="dxa"/>
            <w:right w:w="0" w:type="dxa"/>
          </w:tcMar>
        </w:tcPr>
        <w:p w14:paraId="76CF97F1" w14:textId="77777777" w:rsidR="00A417ED" w:rsidRPr="00A417ED" w:rsidRDefault="00A417ED" w:rsidP="00A417ED">
          <w:pPr>
            <w:pStyle w:val="Footer"/>
            <w:jc w:val="right"/>
            <w:rPr>
              <w:b w:val="0"/>
              <w:bCs/>
              <w:sz w:val="16"/>
              <w:szCs w:val="16"/>
            </w:rPr>
          </w:pPr>
          <w:r w:rsidRPr="00A417ED">
            <w:rPr>
              <w:b w:val="0"/>
              <w:bCs/>
              <w:sz w:val="16"/>
              <w:szCs w:val="16"/>
            </w:rPr>
            <w:t>Month yyyy</w:t>
          </w:r>
        </w:p>
      </w:tc>
    </w:tr>
  </w:tbl>
  <w:p w14:paraId="76C2C428" w14:textId="77777777" w:rsidR="00312E03" w:rsidRPr="002038B5" w:rsidRDefault="00312E03" w:rsidP="00233EF0">
    <w:pPr>
      <w:rPr>
        <w:noProof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71428B" w14:textId="77777777" w:rsidR="007C0F56" w:rsidRDefault="007C0F56" w:rsidP="00424758">
    <w:pPr>
      <w:pStyle w:val="Footer"/>
      <w:jc w:val="righ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FB3B9D" w14:textId="77777777" w:rsidR="00EB74F2" w:rsidRDefault="00EB74F2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9DD43C" w14:textId="77777777" w:rsidR="00795015" w:rsidRPr="002038B5" w:rsidRDefault="00795015" w:rsidP="00DA194F">
    <w:pPr>
      <w:pStyle w:val="Footer"/>
      <w:tabs>
        <w:tab w:val="clear" w:pos="4513"/>
        <w:tab w:val="clear" w:pos="9026"/>
        <w:tab w:val="right" w:pos="9720"/>
      </w:tabs>
      <w:spacing w:before="240"/>
      <w:rPr>
        <w:noProof/>
        <w:sz w:val="16"/>
        <w:szCs w:val="16"/>
      </w:rPr>
    </w:pPr>
    <w:r>
      <w:rPr>
        <w:noProof/>
        <w:sz w:val="16"/>
        <w:szCs w:val="16"/>
      </w:rPr>
      <w:drawing>
        <wp:anchor distT="0" distB="0" distL="114300" distR="114300" simplePos="0" relativeHeight="251721216" behindDoc="1" locked="0" layoutInCell="1" allowOverlap="1" wp14:anchorId="4D0300BF" wp14:editId="0740708A">
          <wp:simplePos x="0" y="0"/>
          <wp:positionH relativeFrom="column">
            <wp:posOffset>6107430</wp:posOffset>
          </wp:positionH>
          <wp:positionV relativeFrom="paragraph">
            <wp:posOffset>223520</wp:posOffset>
          </wp:positionV>
          <wp:extent cx="822325" cy="208280"/>
          <wp:effectExtent l="0" t="0" r="0" b="1270"/>
          <wp:wrapNone/>
          <wp:docPr id="2" name="Graphic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Graphic 16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2325" cy="2082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720192" behindDoc="0" locked="0" layoutInCell="1" allowOverlap="1" wp14:anchorId="4E2A06BE" wp14:editId="3D519219">
              <wp:simplePos x="0" y="0"/>
              <wp:positionH relativeFrom="column">
                <wp:posOffset>6177280</wp:posOffset>
              </wp:positionH>
              <wp:positionV relativeFrom="paragraph">
                <wp:posOffset>234950</wp:posOffset>
              </wp:positionV>
              <wp:extent cx="304800" cy="182880"/>
              <wp:effectExtent l="0" t="0" r="0" b="762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4800" cy="182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color w:val="FFFFFF" w:themeColor="background1"/>
                              <w:sz w:val="14"/>
                              <w:szCs w:val="14"/>
                            </w:rPr>
                            <w:id w:val="629826396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EndPr>
                            <w:rPr>
                              <w:noProof/>
                            </w:rPr>
                          </w:sdtEndPr>
                          <w:sdtContent>
                            <w:p w14:paraId="7EB8FFD1" w14:textId="77777777" w:rsidR="00795015" w:rsidRPr="003A4B7D" w:rsidRDefault="00795015" w:rsidP="00312E03">
                              <w:pPr>
                                <w:pStyle w:val="Footer"/>
                                <w:jc w:val="center"/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r w:rsidRPr="003A4B7D"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  <w:fldChar w:fldCharType="begin"/>
                              </w:r>
                              <w:r w:rsidRPr="003A4B7D"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  <w:instrText xml:space="preserve"> PAGE   \* MERGEFORMAT </w:instrText>
                              </w:r>
                              <w:r w:rsidRPr="003A4B7D"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  <w:fldChar w:fldCharType="separate"/>
                              </w:r>
                              <w:r w:rsidRPr="003A4B7D"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  <w:t>1</w:t>
                              </w:r>
                              <w:r w:rsidRPr="003A4B7D">
                                <w:rPr>
                                  <w:noProof/>
                                  <w:color w:val="FFFFFF" w:themeColor="background1"/>
                                  <w:sz w:val="14"/>
                                  <w:szCs w:val="14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1A3AEE16" w14:textId="77777777" w:rsidR="00795015" w:rsidRPr="003A4B7D" w:rsidRDefault="00795015" w:rsidP="00312E03">
                          <w:pPr>
                            <w:pStyle w:val="Footer"/>
                            <w:jc w:val="center"/>
                            <w:rPr>
                              <w:color w:val="FFFFFF" w:themeColor="background1"/>
                              <w:sz w:val="10"/>
                              <w:szCs w:val="10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2A06B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486.4pt;margin-top:18.5pt;width:24pt;height:14.4pt;z-index:25172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" filled="f" stroked="f" strokeweight=".5pt">
              <v:textbox>
                <w:txbxContent>
                  <w:sdt>
                    <w:sdtPr>
                      <w:rPr>
                        <w:color w:val="FFFFFF" w:themeColor="background1"/>
                        <w:sz w:val="14"/>
                        <w:szCs w:val="14"/>
                      </w:rPr>
                      <w:id w:val="629826396"/>
                      <w:docPartObj>
                        <w:docPartGallery w:val="Page Numbers (Bottom of Page)"/>
                        <w:docPartUnique/>
                      </w:docPartObj>
                    </w:sdtPr>
                    <w:sdtEndPr>
                      <w:rPr>
                        <w:noProof/>
                      </w:rPr>
                    </w:sdtEndPr>
                    <w:sdtContent>
                      <w:p w14:paraId="7EB8FFD1" w14:textId="77777777" w:rsidR="00795015" w:rsidRPr="003A4B7D" w:rsidRDefault="00795015" w:rsidP="00312E03">
                        <w:pPr>
                          <w:pStyle w:val="Footer"/>
                          <w:jc w:val="center"/>
                          <w:rPr>
                            <w:color w:val="FFFFFF" w:themeColor="background1"/>
                            <w:sz w:val="14"/>
                            <w:szCs w:val="14"/>
                          </w:rPr>
                        </w:pPr>
                        <w:r w:rsidRPr="003A4B7D">
                          <w:rPr>
                            <w:color w:val="FFFFFF" w:themeColor="background1"/>
                            <w:sz w:val="14"/>
                            <w:szCs w:val="14"/>
                          </w:rPr>
                          <w:fldChar w:fldCharType="begin"/>
                        </w:r>
                        <w:r w:rsidRPr="003A4B7D">
                          <w:rPr>
                            <w:color w:val="FFFFFF" w:themeColor="background1"/>
                            <w:sz w:val="14"/>
                            <w:szCs w:val="14"/>
                          </w:rPr>
                          <w:instrText xml:space="preserve"> PAGE   \* MERGEFORMAT </w:instrText>
                        </w:r>
                        <w:r w:rsidRPr="003A4B7D">
                          <w:rPr>
                            <w:color w:val="FFFFFF" w:themeColor="background1"/>
                            <w:sz w:val="14"/>
                            <w:szCs w:val="14"/>
                          </w:rPr>
                          <w:fldChar w:fldCharType="separate"/>
                        </w:r>
                        <w:r w:rsidRPr="003A4B7D">
                          <w:rPr>
                            <w:color w:val="FFFFFF" w:themeColor="background1"/>
                            <w:sz w:val="14"/>
                            <w:szCs w:val="14"/>
                          </w:rPr>
                          <w:t>1</w:t>
                        </w:r>
                        <w:r w:rsidRPr="003A4B7D">
                          <w:rPr>
                            <w:noProof/>
                            <w:color w:val="FFFFFF" w:themeColor="background1"/>
                            <w:sz w:val="14"/>
                            <w:szCs w:val="14"/>
                          </w:rPr>
                          <w:fldChar w:fldCharType="end"/>
                        </w:r>
                      </w:p>
                    </w:sdtContent>
                  </w:sdt>
                  <w:p w14:paraId="1A3AEE16" w14:textId="77777777" w:rsidR="00795015" w:rsidRPr="003A4B7D" w:rsidRDefault="00795015" w:rsidP="00312E03">
                    <w:pPr>
                      <w:pStyle w:val="Footer"/>
                      <w:jc w:val="center"/>
                      <w:rPr>
                        <w:color w:val="FFFFFF" w:themeColor="background1"/>
                        <w:sz w:val="10"/>
                        <w:szCs w:val="10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  <w:tbl>
    <w:tblPr>
      <w:tblStyle w:val="Style1"/>
      <w:tblpPr w:leftFromText="181" w:rightFromText="181" w:vertAnchor="text" w:tblpY="1"/>
      <w:tblW w:w="4700" w:type="pct"/>
      <w:tblBorders>
        <w:bottom w:val="none" w:sz="0" w:space="0" w:color="auto"/>
        <w:insideH w:val="none" w:sz="0" w:space="0" w:color="auto"/>
      </w:tblBorders>
      <w:tblLook w:val="04A0" w:firstRow="1" w:lastRow="0" w:firstColumn="1" w:lastColumn="0" w:noHBand="0" w:noVBand="1"/>
    </w:tblPr>
    <w:tblGrid>
      <w:gridCol w:w="3296"/>
      <w:gridCol w:w="3294"/>
      <w:gridCol w:w="2733"/>
    </w:tblGrid>
    <w:tr w:rsidR="00795015" w14:paraId="6A93D957" w14:textId="77777777" w:rsidTr="000D5FF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tcW w:w="3307" w:type="dxa"/>
          <w:tcBorders>
            <w:bottom w:val="none" w:sz="0" w:space="0" w:color="auto"/>
          </w:tcBorders>
          <w:shd w:val="clear" w:color="auto" w:fill="FFFFFF" w:themeFill="background1"/>
          <w:tcMar>
            <w:left w:w="0" w:type="dxa"/>
            <w:right w:w="0" w:type="dxa"/>
          </w:tcMar>
        </w:tcPr>
        <w:p w14:paraId="5BE3EE38" w14:textId="77777777" w:rsidR="00795015" w:rsidRPr="00A417ED" w:rsidRDefault="00795015" w:rsidP="00A417ED">
          <w:pPr>
            <w:pStyle w:val="Footer"/>
            <w:rPr>
              <w:b w:val="0"/>
              <w:bCs/>
              <w:sz w:val="16"/>
              <w:szCs w:val="16"/>
            </w:rPr>
          </w:pPr>
          <w:r w:rsidRPr="00A417ED">
            <w:rPr>
              <w:b w:val="0"/>
              <w:bCs/>
              <w:sz w:val="16"/>
              <w:szCs w:val="16"/>
            </w:rPr>
            <w:t>Circulation Limited: Client</w:t>
          </w:r>
        </w:p>
      </w:tc>
      <w:tc>
        <w:tcPr>
          <w:tcW w:w="3307" w:type="dxa"/>
          <w:tcBorders>
            <w:bottom w:val="none" w:sz="0" w:space="0" w:color="auto"/>
          </w:tcBorders>
          <w:shd w:val="clear" w:color="auto" w:fill="FFFFFF" w:themeFill="background1"/>
          <w:tcMar>
            <w:left w:w="0" w:type="dxa"/>
            <w:right w:w="0" w:type="dxa"/>
          </w:tcMar>
        </w:tcPr>
        <w:p w14:paraId="5236B947" w14:textId="77777777" w:rsidR="00795015" w:rsidRPr="00A417ED" w:rsidRDefault="00795015" w:rsidP="00A417ED">
          <w:pPr>
            <w:pStyle w:val="Footer"/>
            <w:jc w:val="center"/>
            <w:rPr>
              <w:b w:val="0"/>
              <w:bCs/>
              <w:sz w:val="16"/>
              <w:szCs w:val="16"/>
            </w:rPr>
          </w:pPr>
          <w:r w:rsidRPr="00A417ED">
            <w:rPr>
              <w:b w:val="0"/>
              <w:bCs/>
              <w:sz w:val="16"/>
              <w:szCs w:val="16"/>
            </w:rPr>
            <w:t>Version x.x</w:t>
          </w:r>
        </w:p>
      </w:tc>
      <w:tc>
        <w:tcPr>
          <w:tcW w:w="2742" w:type="dxa"/>
          <w:tcBorders>
            <w:bottom w:val="none" w:sz="0" w:space="0" w:color="auto"/>
          </w:tcBorders>
          <w:shd w:val="clear" w:color="auto" w:fill="FFFFFF" w:themeFill="background1"/>
          <w:tcMar>
            <w:left w:w="0" w:type="dxa"/>
            <w:right w:w="0" w:type="dxa"/>
          </w:tcMar>
        </w:tcPr>
        <w:p w14:paraId="186EB7F4" w14:textId="77777777" w:rsidR="00795015" w:rsidRPr="006E5E1D" w:rsidRDefault="004406CA" w:rsidP="00A417ED">
          <w:pPr>
            <w:pStyle w:val="Footer"/>
            <w:jc w:val="right"/>
            <w:rPr>
              <w:b w:val="0"/>
              <w:bCs/>
              <w:sz w:val="16"/>
              <w:szCs w:val="16"/>
            </w:rPr>
          </w:pPr>
          <w:r w:rsidRPr="006E5E1D">
            <w:rPr>
              <w:bCs/>
              <w:sz w:val="16"/>
              <w:szCs w:val="16"/>
            </w:rPr>
            <w:fldChar w:fldCharType="begin"/>
          </w:r>
          <w:r w:rsidRPr="006E5E1D">
            <w:rPr>
              <w:b w:val="0"/>
              <w:bCs/>
              <w:sz w:val="16"/>
              <w:szCs w:val="16"/>
            </w:rPr>
            <w:instrText xml:space="preserve"> DATE  \@ "MMMM yyyy" </w:instrText>
          </w:r>
          <w:r w:rsidRPr="006E5E1D">
            <w:rPr>
              <w:bCs/>
              <w:sz w:val="16"/>
              <w:szCs w:val="16"/>
            </w:rPr>
            <w:fldChar w:fldCharType="separate"/>
          </w:r>
          <w:r w:rsidR="00153A6E">
            <w:rPr>
              <w:bCs/>
              <w:noProof/>
              <w:sz w:val="16"/>
              <w:szCs w:val="16"/>
            </w:rPr>
            <w:t>December 2024</w:t>
          </w:r>
          <w:r w:rsidRPr="006E5E1D">
            <w:rPr>
              <w:bCs/>
              <w:sz w:val="16"/>
              <w:szCs w:val="16"/>
            </w:rPr>
            <w:fldChar w:fldCharType="end"/>
          </w:r>
        </w:p>
      </w:tc>
    </w:tr>
  </w:tbl>
  <w:p w14:paraId="4505C64E" w14:textId="77777777" w:rsidR="00795015" w:rsidRPr="002038B5" w:rsidRDefault="00795015" w:rsidP="00233EF0">
    <w:pPr>
      <w:rPr>
        <w:noProof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B16509" w14:textId="77777777" w:rsidR="00EB74F2" w:rsidRDefault="00EB74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AC7FD1" w14:textId="77777777" w:rsidR="00153A6E" w:rsidRDefault="00153A6E" w:rsidP="00785FBA">
      <w:r>
        <w:separator/>
      </w:r>
    </w:p>
  </w:footnote>
  <w:footnote w:type="continuationSeparator" w:id="0">
    <w:p w14:paraId="7776FF30" w14:textId="77777777" w:rsidR="00153A6E" w:rsidRDefault="00153A6E" w:rsidP="00785F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BAF5A3" w14:textId="77777777" w:rsidR="006E5E1D" w:rsidRDefault="006E5E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BBCD37" w14:textId="77777777" w:rsidR="006E5E1D" w:rsidRDefault="006E5E1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3E20AC" w14:textId="77777777" w:rsidR="000F1FD4" w:rsidRDefault="00A75459" w:rsidP="00785FBA">
    <w:pPr>
      <w:pStyle w:val="Header"/>
    </w:pPr>
    <w:r>
      <w:rPr>
        <w:noProof/>
      </w:rPr>
      <w:drawing>
        <wp:anchor distT="0" distB="0" distL="114300" distR="114300" simplePos="0" relativeHeight="251706879" behindDoc="1" locked="0" layoutInCell="1" allowOverlap="1" wp14:anchorId="539311A2" wp14:editId="4C184E97">
          <wp:simplePos x="0" y="0"/>
          <wp:positionH relativeFrom="column">
            <wp:posOffset>-631190</wp:posOffset>
          </wp:positionH>
          <wp:positionV relativeFrom="paragraph">
            <wp:posOffset>-356870</wp:posOffset>
          </wp:positionV>
          <wp:extent cx="7559549" cy="10688400"/>
          <wp:effectExtent l="0" t="0" r="3810" b="0"/>
          <wp:wrapNone/>
          <wp:docPr id="27" name="Picture 27" descr="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Picture 27" descr="Background patter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549" cy="1068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17C4F">
      <w:rPr>
        <w:noProof/>
      </w:rPr>
      <w:drawing>
        <wp:anchor distT="0" distB="0" distL="114300" distR="114300" simplePos="0" relativeHeight="251707904" behindDoc="1" locked="0" layoutInCell="1" allowOverlap="1" wp14:anchorId="5B8BCF6B" wp14:editId="1DA13089">
          <wp:simplePos x="0" y="0"/>
          <wp:positionH relativeFrom="margin">
            <wp:align>right</wp:align>
          </wp:positionH>
          <wp:positionV relativeFrom="margin">
            <wp:align>top</wp:align>
          </wp:positionV>
          <wp:extent cx="3048294" cy="1016098"/>
          <wp:effectExtent l="0" t="0" r="0" b="0"/>
          <wp:wrapNone/>
          <wp:docPr id="22" name="Graphic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48294" cy="10160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C511EB" w14:textId="77777777" w:rsidR="00EB74F2" w:rsidRDefault="00EB74F2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493664" w14:textId="77777777" w:rsidR="00E4779D" w:rsidRPr="00DE4567" w:rsidRDefault="00C351BA" w:rsidP="00DE4567">
    <w:pPr>
      <w:pStyle w:val="Header"/>
    </w:pPr>
    <w:r>
      <w:rPr>
        <w:noProof/>
      </w:rPr>
      <w:drawing>
        <wp:anchor distT="0" distB="0" distL="114300" distR="114300" simplePos="0" relativeHeight="251718144" behindDoc="1" locked="0" layoutInCell="1" allowOverlap="1" wp14:anchorId="4BCFCA7D" wp14:editId="7D980BA0">
          <wp:simplePos x="0" y="0"/>
          <wp:positionH relativeFrom="margin">
            <wp:posOffset>5157470</wp:posOffset>
          </wp:positionH>
          <wp:positionV relativeFrom="margin">
            <wp:posOffset>-530225</wp:posOffset>
          </wp:positionV>
          <wp:extent cx="1143000" cy="384048"/>
          <wp:effectExtent l="0" t="0" r="0" b="0"/>
          <wp:wrapNone/>
          <wp:docPr id="3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3000" cy="38404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6F0E27" w14:textId="77777777" w:rsidR="00EB74F2" w:rsidRDefault="00EB74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47702"/>
    <w:multiLevelType w:val="hybridMultilevel"/>
    <w:tmpl w:val="4D4EF92C"/>
    <w:lvl w:ilvl="0" w:tplc="4FEA1BDA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FF6196" w:themeColor="accent1"/>
        <w:sz w:val="22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2BA39D4"/>
    <w:multiLevelType w:val="hybridMultilevel"/>
    <w:tmpl w:val="7FF43238"/>
    <w:lvl w:ilvl="0" w:tplc="871E20C6">
      <w:start w:val="1"/>
      <w:numFmt w:val="bullet"/>
      <w:lvlText w:val="−"/>
      <w:lvlJc w:val="left"/>
      <w:pPr>
        <w:ind w:left="720" w:hanging="360"/>
      </w:pPr>
      <w:rPr>
        <w:rFonts w:ascii="Arial" w:hAnsi="Arial" w:hint="default"/>
        <w:b w:val="0"/>
        <w:i w:val="0"/>
        <w:color w:val="173845"/>
        <w:sz w:val="24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132CC9"/>
    <w:multiLevelType w:val="hybridMultilevel"/>
    <w:tmpl w:val="CD8894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2E7EC2"/>
    <w:multiLevelType w:val="hybridMultilevel"/>
    <w:tmpl w:val="52308B6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08B698C"/>
    <w:multiLevelType w:val="hybridMultilevel"/>
    <w:tmpl w:val="4700172A"/>
    <w:lvl w:ilvl="0" w:tplc="6F3828FC">
      <w:start w:val="1"/>
      <w:numFmt w:val="bullet"/>
      <w:lvlText w:val=""/>
      <w:lvlJc w:val="left"/>
      <w:pPr>
        <w:ind w:left="1074" w:hanging="360"/>
      </w:pPr>
      <w:rPr>
        <w:rFonts w:ascii="Wingdings" w:hAnsi="Wingdings" w:hint="default"/>
        <w:color w:val="FF6196" w:themeColor="accent1"/>
        <w:sz w:val="22"/>
      </w:rPr>
    </w:lvl>
    <w:lvl w:ilvl="1" w:tplc="04090003" w:tentative="1">
      <w:start w:val="1"/>
      <w:numFmt w:val="bullet"/>
      <w:lvlText w:val="o"/>
      <w:lvlJc w:val="left"/>
      <w:pPr>
        <w:ind w:left="3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30" w:hanging="360"/>
      </w:pPr>
      <w:rPr>
        <w:rFonts w:ascii="Wingdings" w:hAnsi="Wingdings" w:hint="default"/>
      </w:rPr>
    </w:lvl>
  </w:abstractNum>
  <w:abstractNum w:abstractNumId="5" w15:restartNumberingAfterBreak="0">
    <w:nsid w:val="12CC3CD3"/>
    <w:multiLevelType w:val="hybridMultilevel"/>
    <w:tmpl w:val="33C8F0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7D547E"/>
    <w:multiLevelType w:val="hybridMultilevel"/>
    <w:tmpl w:val="ED764B7C"/>
    <w:lvl w:ilvl="0" w:tplc="6B62F2BE">
      <w:start w:val="1"/>
      <w:numFmt w:val="decimal"/>
      <w:pStyle w:val="NumberList"/>
      <w:lvlText w:val="%1."/>
      <w:lvlJc w:val="left"/>
      <w:pPr>
        <w:ind w:left="720" w:hanging="360"/>
      </w:pPr>
      <w:rPr>
        <w:rFonts w:ascii="Arial" w:hAnsi="Arial" w:hint="default"/>
        <w:color w:val="auto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69081F"/>
    <w:multiLevelType w:val="hybridMultilevel"/>
    <w:tmpl w:val="73A02B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CE0590"/>
    <w:multiLevelType w:val="hybridMultilevel"/>
    <w:tmpl w:val="239C6188"/>
    <w:lvl w:ilvl="0" w:tplc="FB48AC58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173845"/>
        <w:sz w:val="24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CA74F9A"/>
    <w:multiLevelType w:val="hybridMultilevel"/>
    <w:tmpl w:val="3F0ACEA6"/>
    <w:lvl w:ilvl="0" w:tplc="F87EC44E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173845"/>
        <w:sz w:val="24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32366C39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88D417D"/>
    <w:multiLevelType w:val="hybridMultilevel"/>
    <w:tmpl w:val="F9524BA6"/>
    <w:lvl w:ilvl="0" w:tplc="94E208BA">
      <w:start w:val="1"/>
      <w:numFmt w:val="bullet"/>
      <w:pStyle w:val="Subsubbullet"/>
      <w:lvlText w:val=""/>
      <w:lvlJc w:val="left"/>
      <w:pPr>
        <w:ind w:left="1074" w:hanging="360"/>
      </w:pPr>
      <w:rPr>
        <w:rFonts w:ascii="Wingdings" w:hAnsi="Wingdings" w:hint="default"/>
        <w:color w:val="19105B" w:themeColor="background2"/>
        <w:sz w:val="22"/>
      </w:rPr>
    </w:lvl>
    <w:lvl w:ilvl="1" w:tplc="04090003" w:tentative="1">
      <w:start w:val="1"/>
      <w:numFmt w:val="bullet"/>
      <w:lvlText w:val="o"/>
      <w:lvlJc w:val="left"/>
      <w:pPr>
        <w:ind w:left="3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30" w:hanging="360"/>
      </w:pPr>
      <w:rPr>
        <w:rFonts w:ascii="Wingdings" w:hAnsi="Wingdings" w:hint="default"/>
      </w:rPr>
    </w:lvl>
  </w:abstractNum>
  <w:abstractNum w:abstractNumId="12" w15:restartNumberingAfterBreak="0">
    <w:nsid w:val="3A8B1E91"/>
    <w:multiLevelType w:val="hybridMultilevel"/>
    <w:tmpl w:val="D5B628A0"/>
    <w:lvl w:ilvl="0" w:tplc="DD34C4B6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173845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446F85"/>
    <w:multiLevelType w:val="hybridMultilevel"/>
    <w:tmpl w:val="14BE0A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387C4E"/>
    <w:multiLevelType w:val="hybridMultilevel"/>
    <w:tmpl w:val="082258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A4192F"/>
    <w:multiLevelType w:val="hybridMultilevel"/>
    <w:tmpl w:val="928C9866"/>
    <w:lvl w:ilvl="0" w:tplc="29503FBC">
      <w:start w:val="1"/>
      <w:numFmt w:val="bullet"/>
      <w:pStyle w:val="SubBullet"/>
      <w:lvlText w:val="−"/>
      <w:lvlJc w:val="left"/>
      <w:pPr>
        <w:ind w:left="720" w:hanging="360"/>
      </w:pPr>
      <w:rPr>
        <w:rFonts w:ascii="Arial" w:hAnsi="Arial" w:hint="default"/>
        <w:b w:val="0"/>
        <w:i w:val="0"/>
        <w:color w:val="19105B" w:themeColor="background2"/>
        <w:sz w:val="22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8F46FD5"/>
    <w:multiLevelType w:val="hybridMultilevel"/>
    <w:tmpl w:val="FFB6957E"/>
    <w:lvl w:ilvl="0" w:tplc="7ABC00FE">
      <w:start w:val="1"/>
      <w:numFmt w:val="bullet"/>
      <w:lvlText w:val=""/>
      <w:lvlJc w:val="left"/>
      <w:pPr>
        <w:ind w:left="1771" w:hanging="360"/>
      </w:pPr>
      <w:rPr>
        <w:rFonts w:ascii="Wingdings" w:hAnsi="Wingdings" w:hint="default"/>
        <w:color w:val="173845"/>
        <w:sz w:val="24"/>
      </w:rPr>
    </w:lvl>
    <w:lvl w:ilvl="1" w:tplc="04090003" w:tentative="1">
      <w:start w:val="1"/>
      <w:numFmt w:val="bullet"/>
      <w:lvlText w:val="o"/>
      <w:lvlJc w:val="left"/>
      <w:pPr>
        <w:ind w:left="3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30" w:hanging="360"/>
      </w:pPr>
      <w:rPr>
        <w:rFonts w:ascii="Wingdings" w:hAnsi="Wingdings" w:hint="default"/>
      </w:rPr>
    </w:lvl>
  </w:abstractNum>
  <w:abstractNum w:abstractNumId="17" w15:restartNumberingAfterBreak="0">
    <w:nsid w:val="58711DF1"/>
    <w:multiLevelType w:val="hybridMultilevel"/>
    <w:tmpl w:val="A684C106"/>
    <w:lvl w:ilvl="0" w:tplc="44AE33BA">
      <w:start w:val="1"/>
      <w:numFmt w:val="bullet"/>
      <w:lvlText w:val="–"/>
      <w:lvlJc w:val="left"/>
      <w:pPr>
        <w:ind w:left="1440" w:hanging="360"/>
      </w:pPr>
      <w:rPr>
        <w:rFonts w:ascii="Arial" w:hAnsi="Arial" w:hint="default"/>
        <w:color w:val="173845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AD0190E"/>
    <w:multiLevelType w:val="hybridMultilevel"/>
    <w:tmpl w:val="3196B9D8"/>
    <w:lvl w:ilvl="0" w:tplc="07E2A5BC">
      <w:start w:val="1"/>
      <w:numFmt w:val="lowerLetter"/>
      <w:pStyle w:val="AlphaBullet"/>
      <w:lvlText w:val="%1."/>
      <w:lvlJc w:val="left"/>
      <w:pPr>
        <w:ind w:left="720" w:hanging="360"/>
      </w:pPr>
      <w:rPr>
        <w:rFonts w:ascii="Arial" w:hAnsi="Arial" w:hint="default"/>
        <w:color w:val="auto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9C4C21"/>
    <w:multiLevelType w:val="hybridMultilevel"/>
    <w:tmpl w:val="0F381862"/>
    <w:lvl w:ilvl="0" w:tplc="D00CE5D6">
      <w:start w:val="1"/>
      <w:numFmt w:val="bullet"/>
      <w:pStyle w:val="Bullet"/>
      <w:lvlText w:val="•"/>
      <w:lvlJc w:val="left"/>
      <w:pPr>
        <w:ind w:left="360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19105B" w:themeColor="background2"/>
        <w:sz w:val="22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5E36199F"/>
    <w:multiLevelType w:val="hybridMultilevel"/>
    <w:tmpl w:val="481262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1E2FA1"/>
    <w:multiLevelType w:val="multilevel"/>
    <w:tmpl w:val="E60AB52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6191F58"/>
    <w:multiLevelType w:val="hybridMultilevel"/>
    <w:tmpl w:val="ACEC736E"/>
    <w:lvl w:ilvl="0" w:tplc="C9B6FC78">
      <w:start w:val="1"/>
      <w:numFmt w:val="bullet"/>
      <w:lvlText w:val="−"/>
      <w:lvlJc w:val="left"/>
      <w:pPr>
        <w:ind w:left="720" w:hanging="360"/>
      </w:pPr>
      <w:rPr>
        <w:rFonts w:ascii="Arial" w:hAnsi="Arial" w:hint="default"/>
        <w:b w:val="0"/>
        <w:i w:val="0"/>
        <w:color w:val="FF6196" w:themeColor="accent1"/>
        <w:sz w:val="22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17C6701"/>
    <w:multiLevelType w:val="hybridMultilevel"/>
    <w:tmpl w:val="AFE80D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81497D"/>
    <w:multiLevelType w:val="multilevel"/>
    <w:tmpl w:val="451CA85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758365C4"/>
    <w:multiLevelType w:val="hybridMultilevel"/>
    <w:tmpl w:val="A96896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D70A95"/>
    <w:multiLevelType w:val="hybridMultilevel"/>
    <w:tmpl w:val="371A6B38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DD34D68"/>
    <w:multiLevelType w:val="multilevel"/>
    <w:tmpl w:val="F9A27180"/>
    <w:lvl w:ilvl="0">
      <w:start w:val="1"/>
      <w:numFmt w:val="decimal"/>
      <w:pStyle w:val="Listnumber1"/>
      <w:lvlText w:val="%1."/>
      <w:lvlJc w:val="left"/>
      <w:pPr>
        <w:ind w:left="360" w:hanging="360"/>
      </w:pPr>
    </w:lvl>
    <w:lvl w:ilvl="1">
      <w:start w:val="1"/>
      <w:numFmt w:val="decimal"/>
      <w:pStyle w:val="ListNumber21"/>
      <w:lvlText w:val="%1.%2."/>
      <w:lvlJc w:val="left"/>
      <w:pPr>
        <w:ind w:left="792" w:hanging="432"/>
      </w:pPr>
    </w:lvl>
    <w:lvl w:ilvl="2">
      <w:start w:val="1"/>
      <w:numFmt w:val="decimal"/>
      <w:pStyle w:val="ListNumber31"/>
      <w:lvlText w:val="%1.%2.%3."/>
      <w:lvlJc w:val="left"/>
      <w:pPr>
        <w:ind w:left="1224" w:hanging="504"/>
      </w:pPr>
    </w:lvl>
    <w:lvl w:ilvl="3">
      <w:start w:val="1"/>
      <w:numFmt w:val="decimal"/>
      <w:pStyle w:val="ListNumber41"/>
      <w:lvlText w:val="%1.%2.%3.%4."/>
      <w:lvlJc w:val="left"/>
      <w:pPr>
        <w:ind w:left="1925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61295135">
    <w:abstractNumId w:val="14"/>
  </w:num>
  <w:num w:numId="2" w16cid:durableId="1436486968">
    <w:abstractNumId w:val="13"/>
  </w:num>
  <w:num w:numId="3" w16cid:durableId="302780341">
    <w:abstractNumId w:val="5"/>
  </w:num>
  <w:num w:numId="4" w16cid:durableId="914244388">
    <w:abstractNumId w:val="25"/>
  </w:num>
  <w:num w:numId="5" w16cid:durableId="1012419087">
    <w:abstractNumId w:val="2"/>
  </w:num>
  <w:num w:numId="6" w16cid:durableId="763378332">
    <w:abstractNumId w:val="26"/>
  </w:num>
  <w:num w:numId="7" w16cid:durableId="643239132">
    <w:abstractNumId w:val="10"/>
  </w:num>
  <w:num w:numId="8" w16cid:durableId="362707269">
    <w:abstractNumId w:val="3"/>
  </w:num>
  <w:num w:numId="9" w16cid:durableId="521361483">
    <w:abstractNumId w:val="20"/>
  </w:num>
  <w:num w:numId="10" w16cid:durableId="839076312">
    <w:abstractNumId w:val="23"/>
  </w:num>
  <w:num w:numId="11" w16cid:durableId="466900893">
    <w:abstractNumId w:val="7"/>
  </w:num>
  <w:num w:numId="12" w16cid:durableId="1397632547">
    <w:abstractNumId w:val="12"/>
  </w:num>
  <w:num w:numId="13" w16cid:durableId="1868104787">
    <w:abstractNumId w:val="17"/>
  </w:num>
  <w:num w:numId="14" w16cid:durableId="1130978338">
    <w:abstractNumId w:val="1"/>
  </w:num>
  <w:num w:numId="15" w16cid:durableId="1347826002">
    <w:abstractNumId w:val="21"/>
  </w:num>
  <w:num w:numId="16" w16cid:durableId="1871531083">
    <w:abstractNumId w:val="21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1157" w:hanging="579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7" w16cid:durableId="1151480306">
    <w:abstractNumId w:val="18"/>
  </w:num>
  <w:num w:numId="18" w16cid:durableId="2016611217">
    <w:abstractNumId w:val="6"/>
  </w:num>
  <w:num w:numId="19" w16cid:durableId="1193227098">
    <w:abstractNumId w:val="18"/>
    <w:lvlOverride w:ilvl="0">
      <w:startOverride w:val="1"/>
    </w:lvlOverride>
  </w:num>
  <w:num w:numId="20" w16cid:durableId="1790473266">
    <w:abstractNumId w:val="18"/>
    <w:lvlOverride w:ilvl="0">
      <w:startOverride w:val="1"/>
    </w:lvlOverride>
  </w:num>
  <w:num w:numId="21" w16cid:durableId="878930019">
    <w:abstractNumId w:val="6"/>
    <w:lvlOverride w:ilvl="0">
      <w:startOverride w:val="1"/>
    </w:lvlOverride>
  </w:num>
  <w:num w:numId="22" w16cid:durableId="307829197">
    <w:abstractNumId w:val="6"/>
    <w:lvlOverride w:ilvl="0">
      <w:startOverride w:val="1"/>
    </w:lvlOverride>
  </w:num>
  <w:num w:numId="23" w16cid:durableId="1405105091">
    <w:abstractNumId w:val="6"/>
    <w:lvlOverride w:ilvl="0">
      <w:startOverride w:val="1"/>
    </w:lvlOverride>
  </w:num>
  <w:num w:numId="24" w16cid:durableId="1756587598">
    <w:abstractNumId w:val="6"/>
    <w:lvlOverride w:ilvl="0">
      <w:startOverride w:val="1"/>
    </w:lvlOverride>
  </w:num>
  <w:num w:numId="25" w16cid:durableId="1037196716">
    <w:abstractNumId w:val="6"/>
    <w:lvlOverride w:ilvl="0">
      <w:startOverride w:val="1"/>
    </w:lvlOverride>
  </w:num>
  <w:num w:numId="26" w16cid:durableId="670454377">
    <w:abstractNumId w:val="6"/>
    <w:lvlOverride w:ilvl="0">
      <w:startOverride w:val="1"/>
    </w:lvlOverride>
  </w:num>
  <w:num w:numId="27" w16cid:durableId="782921331">
    <w:abstractNumId w:val="6"/>
    <w:lvlOverride w:ilvl="0">
      <w:startOverride w:val="1"/>
    </w:lvlOverride>
  </w:num>
  <w:num w:numId="28" w16cid:durableId="1610821800">
    <w:abstractNumId w:val="9"/>
  </w:num>
  <w:num w:numId="29" w16cid:durableId="1551068610">
    <w:abstractNumId w:val="16"/>
  </w:num>
  <w:num w:numId="30" w16cid:durableId="2135443176">
    <w:abstractNumId w:val="24"/>
  </w:num>
  <w:num w:numId="31" w16cid:durableId="1470437840">
    <w:abstractNumId w:val="18"/>
    <w:lvlOverride w:ilvl="0">
      <w:startOverride w:val="1"/>
    </w:lvlOverride>
  </w:num>
  <w:num w:numId="32" w16cid:durableId="1999838971">
    <w:abstractNumId w:val="27"/>
  </w:num>
  <w:num w:numId="33" w16cid:durableId="1244681787">
    <w:abstractNumId w:val="27"/>
  </w:num>
  <w:num w:numId="34" w16cid:durableId="55781214">
    <w:abstractNumId w:val="8"/>
  </w:num>
  <w:num w:numId="35" w16cid:durableId="1704090152">
    <w:abstractNumId w:val="22"/>
  </w:num>
  <w:num w:numId="36" w16cid:durableId="516312228">
    <w:abstractNumId w:val="0"/>
  </w:num>
  <w:num w:numId="37" w16cid:durableId="575361827">
    <w:abstractNumId w:val="4"/>
  </w:num>
  <w:num w:numId="38" w16cid:durableId="1267998975">
    <w:abstractNumId w:val="19"/>
  </w:num>
  <w:num w:numId="39" w16cid:durableId="1821386693">
    <w:abstractNumId w:val="15"/>
  </w:num>
  <w:num w:numId="40" w16cid:durableId="127348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stylePaneSortMethod w:val="0004"/>
  <w:defaultTabStop w:val="720"/>
  <w:drawingGridHorizontalSpacing w:val="110"/>
  <w:displayHorizontalDrawingGridEvery w:val="2"/>
  <w:characterSpacingControl w:val="doNotCompress"/>
  <w:hdrShapeDefaults>
    <o:shapedefaults v:ext="edit" spidmax="2050">
      <o:colormru v:ext="edit" colors="#32819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A6E"/>
    <w:rsid w:val="000012C9"/>
    <w:rsid w:val="00006855"/>
    <w:rsid w:val="00010305"/>
    <w:rsid w:val="00013A16"/>
    <w:rsid w:val="00017730"/>
    <w:rsid w:val="00017C58"/>
    <w:rsid w:val="00024BDE"/>
    <w:rsid w:val="00026791"/>
    <w:rsid w:val="00027996"/>
    <w:rsid w:val="00027B97"/>
    <w:rsid w:val="000366A7"/>
    <w:rsid w:val="00037D5A"/>
    <w:rsid w:val="0004582E"/>
    <w:rsid w:val="00050575"/>
    <w:rsid w:val="00051F56"/>
    <w:rsid w:val="000604B8"/>
    <w:rsid w:val="00067F90"/>
    <w:rsid w:val="00076DBE"/>
    <w:rsid w:val="00080D61"/>
    <w:rsid w:val="00095ACC"/>
    <w:rsid w:val="00096B6D"/>
    <w:rsid w:val="000A0772"/>
    <w:rsid w:val="000B4915"/>
    <w:rsid w:val="000C1EE5"/>
    <w:rsid w:val="000C717F"/>
    <w:rsid w:val="000D5FF5"/>
    <w:rsid w:val="000E1D9F"/>
    <w:rsid w:val="000F083F"/>
    <w:rsid w:val="000F0B93"/>
    <w:rsid w:val="000F1FD4"/>
    <w:rsid w:val="00100BC4"/>
    <w:rsid w:val="00100EEA"/>
    <w:rsid w:val="00101656"/>
    <w:rsid w:val="0010771F"/>
    <w:rsid w:val="001150A6"/>
    <w:rsid w:val="00124F15"/>
    <w:rsid w:val="00127342"/>
    <w:rsid w:val="001279C3"/>
    <w:rsid w:val="00132FB5"/>
    <w:rsid w:val="00136E32"/>
    <w:rsid w:val="0014604E"/>
    <w:rsid w:val="001473DB"/>
    <w:rsid w:val="00150C03"/>
    <w:rsid w:val="00152A3D"/>
    <w:rsid w:val="00153395"/>
    <w:rsid w:val="00153A6E"/>
    <w:rsid w:val="00160303"/>
    <w:rsid w:val="0017231B"/>
    <w:rsid w:val="00187DB6"/>
    <w:rsid w:val="00192E53"/>
    <w:rsid w:val="00193D1A"/>
    <w:rsid w:val="001A090A"/>
    <w:rsid w:val="001A12B5"/>
    <w:rsid w:val="001A29C2"/>
    <w:rsid w:val="001A4912"/>
    <w:rsid w:val="001A6E47"/>
    <w:rsid w:val="001B52D9"/>
    <w:rsid w:val="001D0567"/>
    <w:rsid w:val="001D19D4"/>
    <w:rsid w:val="001D615C"/>
    <w:rsid w:val="001E1099"/>
    <w:rsid w:val="001E266D"/>
    <w:rsid w:val="001E34CD"/>
    <w:rsid w:val="001E44B7"/>
    <w:rsid w:val="001F06B2"/>
    <w:rsid w:val="001F680C"/>
    <w:rsid w:val="001F68F3"/>
    <w:rsid w:val="0020176B"/>
    <w:rsid w:val="00202225"/>
    <w:rsid w:val="002038B5"/>
    <w:rsid w:val="00206242"/>
    <w:rsid w:val="00206FAA"/>
    <w:rsid w:val="00207EAC"/>
    <w:rsid w:val="00212116"/>
    <w:rsid w:val="00220817"/>
    <w:rsid w:val="00220BC4"/>
    <w:rsid w:val="002233E8"/>
    <w:rsid w:val="00223491"/>
    <w:rsid w:val="0022451F"/>
    <w:rsid w:val="002329F8"/>
    <w:rsid w:val="00233EF0"/>
    <w:rsid w:val="002351A6"/>
    <w:rsid w:val="00237FF9"/>
    <w:rsid w:val="002400E3"/>
    <w:rsid w:val="002420C4"/>
    <w:rsid w:val="00244056"/>
    <w:rsid w:val="002452C1"/>
    <w:rsid w:val="0024767D"/>
    <w:rsid w:val="00261EDD"/>
    <w:rsid w:val="002645D1"/>
    <w:rsid w:val="00264D04"/>
    <w:rsid w:val="00273FD2"/>
    <w:rsid w:val="002758BF"/>
    <w:rsid w:val="00281AE8"/>
    <w:rsid w:val="002831C4"/>
    <w:rsid w:val="002833B3"/>
    <w:rsid w:val="00283494"/>
    <w:rsid w:val="00285BF4"/>
    <w:rsid w:val="002918C0"/>
    <w:rsid w:val="0029351D"/>
    <w:rsid w:val="00294EFC"/>
    <w:rsid w:val="002A2793"/>
    <w:rsid w:val="002C347A"/>
    <w:rsid w:val="002C4433"/>
    <w:rsid w:val="002D2C0C"/>
    <w:rsid w:val="002D3272"/>
    <w:rsid w:val="002D40EA"/>
    <w:rsid w:val="002D585C"/>
    <w:rsid w:val="002D5EA8"/>
    <w:rsid w:val="002D64D6"/>
    <w:rsid w:val="002E4A94"/>
    <w:rsid w:val="0030278A"/>
    <w:rsid w:val="00310E53"/>
    <w:rsid w:val="00312E03"/>
    <w:rsid w:val="00320013"/>
    <w:rsid w:val="003260A4"/>
    <w:rsid w:val="00332D23"/>
    <w:rsid w:val="00334299"/>
    <w:rsid w:val="00341B86"/>
    <w:rsid w:val="00346BF1"/>
    <w:rsid w:val="00347635"/>
    <w:rsid w:val="00367C1B"/>
    <w:rsid w:val="00373210"/>
    <w:rsid w:val="00373262"/>
    <w:rsid w:val="00380790"/>
    <w:rsid w:val="003869E9"/>
    <w:rsid w:val="00395D9A"/>
    <w:rsid w:val="003B669D"/>
    <w:rsid w:val="003B68B7"/>
    <w:rsid w:val="003C39D8"/>
    <w:rsid w:val="003C3EBB"/>
    <w:rsid w:val="003C703E"/>
    <w:rsid w:val="003C744B"/>
    <w:rsid w:val="003C76D1"/>
    <w:rsid w:val="003D2CB5"/>
    <w:rsid w:val="003D3152"/>
    <w:rsid w:val="003E0A73"/>
    <w:rsid w:val="003E5456"/>
    <w:rsid w:val="00404BFB"/>
    <w:rsid w:val="00406D9D"/>
    <w:rsid w:val="00410008"/>
    <w:rsid w:val="00411F6B"/>
    <w:rsid w:val="00413698"/>
    <w:rsid w:val="004147A2"/>
    <w:rsid w:val="0041663A"/>
    <w:rsid w:val="004237BA"/>
    <w:rsid w:val="00424758"/>
    <w:rsid w:val="004308F0"/>
    <w:rsid w:val="00435B51"/>
    <w:rsid w:val="00436362"/>
    <w:rsid w:val="004406CA"/>
    <w:rsid w:val="00445DBB"/>
    <w:rsid w:val="0045168E"/>
    <w:rsid w:val="004573D3"/>
    <w:rsid w:val="00464231"/>
    <w:rsid w:val="00464307"/>
    <w:rsid w:val="00474786"/>
    <w:rsid w:val="00477612"/>
    <w:rsid w:val="0048440A"/>
    <w:rsid w:val="00492997"/>
    <w:rsid w:val="00493BA4"/>
    <w:rsid w:val="004A2B47"/>
    <w:rsid w:val="004A6A86"/>
    <w:rsid w:val="004B029B"/>
    <w:rsid w:val="004B247A"/>
    <w:rsid w:val="004B2D1D"/>
    <w:rsid w:val="004B324B"/>
    <w:rsid w:val="004B7C7F"/>
    <w:rsid w:val="004C03F5"/>
    <w:rsid w:val="004C60B6"/>
    <w:rsid w:val="004C70E8"/>
    <w:rsid w:val="004E193A"/>
    <w:rsid w:val="004E325F"/>
    <w:rsid w:val="004F2E08"/>
    <w:rsid w:val="004F2E4D"/>
    <w:rsid w:val="004F3B29"/>
    <w:rsid w:val="0050374C"/>
    <w:rsid w:val="005038F1"/>
    <w:rsid w:val="00504CA9"/>
    <w:rsid w:val="00510A6E"/>
    <w:rsid w:val="00510ABE"/>
    <w:rsid w:val="005126F2"/>
    <w:rsid w:val="00517C4F"/>
    <w:rsid w:val="00526E4C"/>
    <w:rsid w:val="0053038D"/>
    <w:rsid w:val="0053432F"/>
    <w:rsid w:val="005343BE"/>
    <w:rsid w:val="0053505C"/>
    <w:rsid w:val="00536653"/>
    <w:rsid w:val="00537E14"/>
    <w:rsid w:val="00541DE9"/>
    <w:rsid w:val="005537DF"/>
    <w:rsid w:val="00554B60"/>
    <w:rsid w:val="00560151"/>
    <w:rsid w:val="00561FAD"/>
    <w:rsid w:val="00562621"/>
    <w:rsid w:val="005742E9"/>
    <w:rsid w:val="00586673"/>
    <w:rsid w:val="00586C3D"/>
    <w:rsid w:val="005917C5"/>
    <w:rsid w:val="00597A8B"/>
    <w:rsid w:val="005A688D"/>
    <w:rsid w:val="005B2F19"/>
    <w:rsid w:val="005B3CAF"/>
    <w:rsid w:val="005B4899"/>
    <w:rsid w:val="005B5313"/>
    <w:rsid w:val="005B6B21"/>
    <w:rsid w:val="005D56FD"/>
    <w:rsid w:val="005D5AFE"/>
    <w:rsid w:val="005D6C7F"/>
    <w:rsid w:val="005E11CB"/>
    <w:rsid w:val="005F11AE"/>
    <w:rsid w:val="005F1EEB"/>
    <w:rsid w:val="005F35C4"/>
    <w:rsid w:val="005F3777"/>
    <w:rsid w:val="005F60C3"/>
    <w:rsid w:val="005F61B7"/>
    <w:rsid w:val="005F6665"/>
    <w:rsid w:val="005F698A"/>
    <w:rsid w:val="0061085F"/>
    <w:rsid w:val="006163AB"/>
    <w:rsid w:val="00621334"/>
    <w:rsid w:val="00626769"/>
    <w:rsid w:val="006329AB"/>
    <w:rsid w:val="006400BD"/>
    <w:rsid w:val="00641A00"/>
    <w:rsid w:val="00641AE7"/>
    <w:rsid w:val="00644667"/>
    <w:rsid w:val="00652E4B"/>
    <w:rsid w:val="006603D6"/>
    <w:rsid w:val="00670580"/>
    <w:rsid w:val="00673FE6"/>
    <w:rsid w:val="0068337C"/>
    <w:rsid w:val="006874B0"/>
    <w:rsid w:val="0069079D"/>
    <w:rsid w:val="006909DB"/>
    <w:rsid w:val="006956E4"/>
    <w:rsid w:val="00695955"/>
    <w:rsid w:val="00696EB9"/>
    <w:rsid w:val="006A79BF"/>
    <w:rsid w:val="006B1907"/>
    <w:rsid w:val="006C1C0E"/>
    <w:rsid w:val="006C2574"/>
    <w:rsid w:val="006C4341"/>
    <w:rsid w:val="006C584A"/>
    <w:rsid w:val="006D309F"/>
    <w:rsid w:val="006D38CD"/>
    <w:rsid w:val="006D6010"/>
    <w:rsid w:val="006E0297"/>
    <w:rsid w:val="006E31DE"/>
    <w:rsid w:val="006E3935"/>
    <w:rsid w:val="006E5880"/>
    <w:rsid w:val="006E5E1D"/>
    <w:rsid w:val="006F06D6"/>
    <w:rsid w:val="006F1E11"/>
    <w:rsid w:val="006F791C"/>
    <w:rsid w:val="00700C9A"/>
    <w:rsid w:val="00703F6A"/>
    <w:rsid w:val="00710609"/>
    <w:rsid w:val="00721016"/>
    <w:rsid w:val="007211FD"/>
    <w:rsid w:val="00723694"/>
    <w:rsid w:val="00724825"/>
    <w:rsid w:val="00725A0E"/>
    <w:rsid w:val="00733B9A"/>
    <w:rsid w:val="00745A61"/>
    <w:rsid w:val="0075557A"/>
    <w:rsid w:val="00756CED"/>
    <w:rsid w:val="0076060E"/>
    <w:rsid w:val="00760B9C"/>
    <w:rsid w:val="00760CC7"/>
    <w:rsid w:val="00761323"/>
    <w:rsid w:val="0076144D"/>
    <w:rsid w:val="0076643B"/>
    <w:rsid w:val="0076671F"/>
    <w:rsid w:val="00772F53"/>
    <w:rsid w:val="00774B5B"/>
    <w:rsid w:val="007825D4"/>
    <w:rsid w:val="007839CB"/>
    <w:rsid w:val="00785275"/>
    <w:rsid w:val="00785FBA"/>
    <w:rsid w:val="00787F39"/>
    <w:rsid w:val="00790AA7"/>
    <w:rsid w:val="00792538"/>
    <w:rsid w:val="00793A0C"/>
    <w:rsid w:val="00795015"/>
    <w:rsid w:val="007B3B09"/>
    <w:rsid w:val="007C05B7"/>
    <w:rsid w:val="007C0F56"/>
    <w:rsid w:val="007C2304"/>
    <w:rsid w:val="007C2358"/>
    <w:rsid w:val="007C2F92"/>
    <w:rsid w:val="007C6580"/>
    <w:rsid w:val="007E1D09"/>
    <w:rsid w:val="007E3114"/>
    <w:rsid w:val="007E74B3"/>
    <w:rsid w:val="007F471B"/>
    <w:rsid w:val="00803A9F"/>
    <w:rsid w:val="00810889"/>
    <w:rsid w:val="00827D5C"/>
    <w:rsid w:val="00831671"/>
    <w:rsid w:val="00836A0D"/>
    <w:rsid w:val="00841196"/>
    <w:rsid w:val="00842295"/>
    <w:rsid w:val="00842D24"/>
    <w:rsid w:val="00845383"/>
    <w:rsid w:val="008544D8"/>
    <w:rsid w:val="00856206"/>
    <w:rsid w:val="00856F15"/>
    <w:rsid w:val="00867CED"/>
    <w:rsid w:val="00870E3A"/>
    <w:rsid w:val="00874D71"/>
    <w:rsid w:val="00877192"/>
    <w:rsid w:val="00887EB8"/>
    <w:rsid w:val="008902AA"/>
    <w:rsid w:val="00893CB1"/>
    <w:rsid w:val="008B25C5"/>
    <w:rsid w:val="008B731C"/>
    <w:rsid w:val="008C1435"/>
    <w:rsid w:val="008C1E5F"/>
    <w:rsid w:val="008C66E7"/>
    <w:rsid w:val="008D2520"/>
    <w:rsid w:val="008D32C3"/>
    <w:rsid w:val="008E3722"/>
    <w:rsid w:val="008E3810"/>
    <w:rsid w:val="008E5578"/>
    <w:rsid w:val="00903EC4"/>
    <w:rsid w:val="0090718F"/>
    <w:rsid w:val="00911981"/>
    <w:rsid w:val="009135B0"/>
    <w:rsid w:val="009140E0"/>
    <w:rsid w:val="00917539"/>
    <w:rsid w:val="00922833"/>
    <w:rsid w:val="00934625"/>
    <w:rsid w:val="00941C80"/>
    <w:rsid w:val="0094588E"/>
    <w:rsid w:val="00947FE9"/>
    <w:rsid w:val="00956221"/>
    <w:rsid w:val="00956803"/>
    <w:rsid w:val="00966EBD"/>
    <w:rsid w:val="00981145"/>
    <w:rsid w:val="00982A4C"/>
    <w:rsid w:val="00983689"/>
    <w:rsid w:val="00995DF8"/>
    <w:rsid w:val="009A125B"/>
    <w:rsid w:val="009B20C0"/>
    <w:rsid w:val="009B593F"/>
    <w:rsid w:val="009C0D10"/>
    <w:rsid w:val="009C4F59"/>
    <w:rsid w:val="009C6548"/>
    <w:rsid w:val="009E189C"/>
    <w:rsid w:val="009E2A85"/>
    <w:rsid w:val="009E45BC"/>
    <w:rsid w:val="009E4B38"/>
    <w:rsid w:val="009F0E2C"/>
    <w:rsid w:val="00A0263A"/>
    <w:rsid w:val="00A16754"/>
    <w:rsid w:val="00A16888"/>
    <w:rsid w:val="00A264FD"/>
    <w:rsid w:val="00A32F42"/>
    <w:rsid w:val="00A417ED"/>
    <w:rsid w:val="00A51EF3"/>
    <w:rsid w:val="00A6391B"/>
    <w:rsid w:val="00A6523B"/>
    <w:rsid w:val="00A67C7D"/>
    <w:rsid w:val="00A75459"/>
    <w:rsid w:val="00A91AAB"/>
    <w:rsid w:val="00A92742"/>
    <w:rsid w:val="00A94744"/>
    <w:rsid w:val="00A95F40"/>
    <w:rsid w:val="00AA7A0B"/>
    <w:rsid w:val="00AB2B68"/>
    <w:rsid w:val="00AB534F"/>
    <w:rsid w:val="00AD7262"/>
    <w:rsid w:val="00AE721A"/>
    <w:rsid w:val="00AF0B5D"/>
    <w:rsid w:val="00AF3D5C"/>
    <w:rsid w:val="00B024AB"/>
    <w:rsid w:val="00B044B1"/>
    <w:rsid w:val="00B06105"/>
    <w:rsid w:val="00B07A15"/>
    <w:rsid w:val="00B11326"/>
    <w:rsid w:val="00B17571"/>
    <w:rsid w:val="00B22416"/>
    <w:rsid w:val="00B24C90"/>
    <w:rsid w:val="00B349DB"/>
    <w:rsid w:val="00B34D91"/>
    <w:rsid w:val="00B40C93"/>
    <w:rsid w:val="00B46258"/>
    <w:rsid w:val="00B52A95"/>
    <w:rsid w:val="00B55780"/>
    <w:rsid w:val="00B602D6"/>
    <w:rsid w:val="00B73013"/>
    <w:rsid w:val="00B838D3"/>
    <w:rsid w:val="00B856E9"/>
    <w:rsid w:val="00B86189"/>
    <w:rsid w:val="00B863B7"/>
    <w:rsid w:val="00B966D2"/>
    <w:rsid w:val="00B97F3A"/>
    <w:rsid w:val="00BA2C30"/>
    <w:rsid w:val="00BB284D"/>
    <w:rsid w:val="00BB4709"/>
    <w:rsid w:val="00BB75F8"/>
    <w:rsid w:val="00BD45CF"/>
    <w:rsid w:val="00BD5C1B"/>
    <w:rsid w:val="00BE1DDA"/>
    <w:rsid w:val="00BE5A91"/>
    <w:rsid w:val="00BE5EFD"/>
    <w:rsid w:val="00BE6887"/>
    <w:rsid w:val="00BE72EA"/>
    <w:rsid w:val="00BF603A"/>
    <w:rsid w:val="00BF6B82"/>
    <w:rsid w:val="00BF7789"/>
    <w:rsid w:val="00C05D19"/>
    <w:rsid w:val="00C10A8A"/>
    <w:rsid w:val="00C14A33"/>
    <w:rsid w:val="00C23044"/>
    <w:rsid w:val="00C318E4"/>
    <w:rsid w:val="00C32C36"/>
    <w:rsid w:val="00C351BA"/>
    <w:rsid w:val="00C376D2"/>
    <w:rsid w:val="00C43806"/>
    <w:rsid w:val="00C46C09"/>
    <w:rsid w:val="00C4720D"/>
    <w:rsid w:val="00C514D5"/>
    <w:rsid w:val="00C54F14"/>
    <w:rsid w:val="00C55AF3"/>
    <w:rsid w:val="00C56D03"/>
    <w:rsid w:val="00C570AB"/>
    <w:rsid w:val="00C64F09"/>
    <w:rsid w:val="00C71D73"/>
    <w:rsid w:val="00C83D4A"/>
    <w:rsid w:val="00C93AF5"/>
    <w:rsid w:val="00CA3BDD"/>
    <w:rsid w:val="00CB0041"/>
    <w:rsid w:val="00CB4265"/>
    <w:rsid w:val="00CB4E9D"/>
    <w:rsid w:val="00CB5750"/>
    <w:rsid w:val="00CC04AE"/>
    <w:rsid w:val="00CC2824"/>
    <w:rsid w:val="00CC4050"/>
    <w:rsid w:val="00CC6317"/>
    <w:rsid w:val="00CD012C"/>
    <w:rsid w:val="00CD2E1C"/>
    <w:rsid w:val="00CE16F1"/>
    <w:rsid w:val="00CE3E13"/>
    <w:rsid w:val="00CE6F1D"/>
    <w:rsid w:val="00CE7398"/>
    <w:rsid w:val="00CE7A6F"/>
    <w:rsid w:val="00CF64BC"/>
    <w:rsid w:val="00CF7DC8"/>
    <w:rsid w:val="00CF7ED4"/>
    <w:rsid w:val="00D013D2"/>
    <w:rsid w:val="00D02985"/>
    <w:rsid w:val="00D0455F"/>
    <w:rsid w:val="00D07EAB"/>
    <w:rsid w:val="00D11313"/>
    <w:rsid w:val="00D27964"/>
    <w:rsid w:val="00D556C4"/>
    <w:rsid w:val="00D6795A"/>
    <w:rsid w:val="00D7690D"/>
    <w:rsid w:val="00D77ED2"/>
    <w:rsid w:val="00D814C0"/>
    <w:rsid w:val="00D8449F"/>
    <w:rsid w:val="00D930C2"/>
    <w:rsid w:val="00D96BF5"/>
    <w:rsid w:val="00DA191C"/>
    <w:rsid w:val="00DA194F"/>
    <w:rsid w:val="00DA6283"/>
    <w:rsid w:val="00DA6790"/>
    <w:rsid w:val="00DB02F5"/>
    <w:rsid w:val="00DB6FA9"/>
    <w:rsid w:val="00DC1D9E"/>
    <w:rsid w:val="00DC6333"/>
    <w:rsid w:val="00DD2CF9"/>
    <w:rsid w:val="00DD531A"/>
    <w:rsid w:val="00DE0317"/>
    <w:rsid w:val="00DE4567"/>
    <w:rsid w:val="00DE4661"/>
    <w:rsid w:val="00DE7C3D"/>
    <w:rsid w:val="00DF1E6D"/>
    <w:rsid w:val="00DF5B1D"/>
    <w:rsid w:val="00E00F6E"/>
    <w:rsid w:val="00E016D9"/>
    <w:rsid w:val="00E030EF"/>
    <w:rsid w:val="00E04266"/>
    <w:rsid w:val="00E04282"/>
    <w:rsid w:val="00E2070E"/>
    <w:rsid w:val="00E212BB"/>
    <w:rsid w:val="00E22CC7"/>
    <w:rsid w:val="00E2551F"/>
    <w:rsid w:val="00E2656D"/>
    <w:rsid w:val="00E279C3"/>
    <w:rsid w:val="00E31271"/>
    <w:rsid w:val="00E32A45"/>
    <w:rsid w:val="00E337B6"/>
    <w:rsid w:val="00E36B0D"/>
    <w:rsid w:val="00E41085"/>
    <w:rsid w:val="00E4779D"/>
    <w:rsid w:val="00E541AF"/>
    <w:rsid w:val="00E6109C"/>
    <w:rsid w:val="00E64AD3"/>
    <w:rsid w:val="00E717DE"/>
    <w:rsid w:val="00E722C0"/>
    <w:rsid w:val="00E72A6F"/>
    <w:rsid w:val="00E8059D"/>
    <w:rsid w:val="00E814CB"/>
    <w:rsid w:val="00E92297"/>
    <w:rsid w:val="00E92B02"/>
    <w:rsid w:val="00E94B07"/>
    <w:rsid w:val="00EA272B"/>
    <w:rsid w:val="00EA337B"/>
    <w:rsid w:val="00EA4364"/>
    <w:rsid w:val="00EA6294"/>
    <w:rsid w:val="00EB1652"/>
    <w:rsid w:val="00EB1ECE"/>
    <w:rsid w:val="00EB74F2"/>
    <w:rsid w:val="00EC3C1D"/>
    <w:rsid w:val="00ED7BC8"/>
    <w:rsid w:val="00EE678C"/>
    <w:rsid w:val="00EE75F3"/>
    <w:rsid w:val="00F01191"/>
    <w:rsid w:val="00F0527A"/>
    <w:rsid w:val="00F10CAA"/>
    <w:rsid w:val="00F11485"/>
    <w:rsid w:val="00F12323"/>
    <w:rsid w:val="00F12914"/>
    <w:rsid w:val="00F33399"/>
    <w:rsid w:val="00F3682C"/>
    <w:rsid w:val="00F4655D"/>
    <w:rsid w:val="00F529E0"/>
    <w:rsid w:val="00F5635B"/>
    <w:rsid w:val="00F564AA"/>
    <w:rsid w:val="00F56869"/>
    <w:rsid w:val="00F72375"/>
    <w:rsid w:val="00F75869"/>
    <w:rsid w:val="00F77E39"/>
    <w:rsid w:val="00F82C73"/>
    <w:rsid w:val="00F95EE3"/>
    <w:rsid w:val="00FB149F"/>
    <w:rsid w:val="00FB32C7"/>
    <w:rsid w:val="00FB5742"/>
    <w:rsid w:val="00FB77BB"/>
    <w:rsid w:val="00FC51DD"/>
    <w:rsid w:val="00FD18DB"/>
    <w:rsid w:val="00FD2638"/>
    <w:rsid w:val="00FD6669"/>
    <w:rsid w:val="00FF218D"/>
    <w:rsid w:val="00FF54F3"/>
    <w:rsid w:val="00FF7E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32819f"/>
    </o:shapedefaults>
    <o:shapelayout v:ext="edit">
      <o:idmap v:ext="edit" data="2"/>
    </o:shapelayout>
  </w:shapeDefaults>
  <w:decimalSymbol w:val="."/>
  <w:listSeparator w:val=","/>
  <w14:docId w14:val="607A469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297"/>
    <w:pPr>
      <w:spacing w:after="120" w:line="276" w:lineRule="auto"/>
    </w:pPr>
    <w:rPr>
      <w:color w:val="1D1C1C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4661"/>
    <w:pPr>
      <w:keepNext/>
      <w:keepLines/>
      <w:numPr>
        <w:numId w:val="30"/>
      </w:numPr>
      <w:spacing w:before="240"/>
      <w:ind w:left="578" w:hanging="578"/>
      <w:outlineLvl w:val="0"/>
    </w:pPr>
    <w:rPr>
      <w:rFonts w:asciiTheme="majorHAnsi" w:eastAsiaTheme="majorEastAsia" w:hAnsiTheme="majorHAnsi" w:cstheme="majorBidi"/>
      <w:b/>
      <w:color w:val="19105B" w:themeColor="background2"/>
      <w:sz w:val="24"/>
      <w:szCs w:val="24"/>
    </w:rPr>
  </w:style>
  <w:style w:type="paragraph" w:styleId="Heading2">
    <w:name w:val="heading 2"/>
    <w:basedOn w:val="ListParagraph"/>
    <w:next w:val="Normal"/>
    <w:link w:val="Heading2Char"/>
    <w:unhideWhenUsed/>
    <w:qFormat/>
    <w:rsid w:val="00DE4661"/>
    <w:pPr>
      <w:keepNext/>
      <w:numPr>
        <w:ilvl w:val="1"/>
        <w:numId w:val="30"/>
      </w:numPr>
      <w:tabs>
        <w:tab w:val="left" w:pos="2834"/>
        <w:tab w:val="left" w:pos="5102"/>
        <w:tab w:val="left" w:pos="6803"/>
      </w:tabs>
      <w:spacing w:before="240" w:after="120"/>
      <w:ind w:left="578" w:hanging="578"/>
      <w:outlineLvl w:val="1"/>
    </w:pPr>
    <w:rPr>
      <w:rFonts w:ascii="Arial" w:eastAsia="Times New Roman" w:hAnsi="Arial" w:cs="Times New Roman"/>
      <w:b/>
      <w:color w:val="3411A3" w:themeColor="text2"/>
      <w:sz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4A33"/>
    <w:pPr>
      <w:keepNext/>
      <w:keepLines/>
      <w:numPr>
        <w:ilvl w:val="2"/>
        <w:numId w:val="30"/>
      </w:numPr>
      <w:spacing w:line="259" w:lineRule="auto"/>
      <w:outlineLvl w:val="2"/>
    </w:pPr>
    <w:rPr>
      <w:rFonts w:asciiTheme="majorHAnsi" w:eastAsiaTheme="majorEastAsia" w:hAnsiTheme="majorHAnsi" w:cstheme="majorBidi"/>
      <w:b/>
      <w:color w:val="FF6196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64BC"/>
    <w:pPr>
      <w:keepNext/>
      <w:keepLines/>
      <w:numPr>
        <w:ilvl w:val="3"/>
        <w:numId w:val="30"/>
      </w:numPr>
      <w:spacing w:before="40" w:after="0"/>
      <w:ind w:left="862" w:hanging="862"/>
      <w:outlineLvl w:val="3"/>
    </w:pPr>
    <w:rPr>
      <w:rFonts w:asciiTheme="majorHAnsi" w:eastAsiaTheme="majorEastAsia" w:hAnsiTheme="majorHAnsi" w:cstheme="majorBidi"/>
      <w:i/>
      <w:iCs/>
      <w:color w:val="1D1C1C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11326"/>
    <w:pPr>
      <w:keepNext/>
      <w:keepLines/>
      <w:numPr>
        <w:ilvl w:val="4"/>
        <w:numId w:val="30"/>
      </w:numPr>
      <w:spacing w:before="40" w:after="0"/>
      <w:outlineLvl w:val="4"/>
    </w:pPr>
    <w:rPr>
      <w:rFonts w:asciiTheme="majorHAnsi" w:eastAsiaTheme="majorEastAsia" w:hAnsiTheme="majorHAnsi" w:cstheme="majorBidi"/>
      <w:color w:val="1D1C1C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11326"/>
    <w:pPr>
      <w:keepNext/>
      <w:keepLines/>
      <w:numPr>
        <w:ilvl w:val="5"/>
        <w:numId w:val="30"/>
      </w:numPr>
      <w:spacing w:before="40" w:after="0"/>
      <w:outlineLvl w:val="5"/>
    </w:pPr>
    <w:rPr>
      <w:rFonts w:asciiTheme="majorHAnsi" w:eastAsiaTheme="majorEastAsia" w:hAnsiTheme="majorHAnsi" w:cstheme="majorBidi"/>
      <w:color w:val="1D1C1C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11326"/>
    <w:pPr>
      <w:keepNext/>
      <w:keepLines/>
      <w:numPr>
        <w:ilvl w:val="6"/>
        <w:numId w:val="3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D1C1C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930C2"/>
    <w:pPr>
      <w:keepNext/>
      <w:keepLines/>
      <w:numPr>
        <w:ilvl w:val="7"/>
        <w:numId w:val="30"/>
      </w:numPr>
      <w:spacing w:before="40" w:after="0"/>
      <w:outlineLvl w:val="7"/>
    </w:pPr>
    <w:rPr>
      <w:rFonts w:asciiTheme="majorHAnsi" w:eastAsiaTheme="majorEastAsia" w:hAnsiTheme="majorHAnsi" w:cstheme="majorBidi"/>
      <w:color w:val="403E3E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930C2"/>
    <w:pPr>
      <w:keepNext/>
      <w:keepLines/>
      <w:numPr>
        <w:ilvl w:val="8"/>
        <w:numId w:val="3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403E3E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5A91"/>
    <w:pPr>
      <w:tabs>
        <w:tab w:val="center" w:pos="4513"/>
        <w:tab w:val="right" w:pos="9026"/>
      </w:tabs>
      <w:spacing w:after="0" w:line="240" w:lineRule="auto"/>
    </w:pPr>
    <w:rPr>
      <w:color w:val="1D1C1C" w:themeColor="text1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BE5A91"/>
    <w:rPr>
      <w:color w:val="1D1C1C" w:themeColor="text1"/>
    </w:rPr>
  </w:style>
  <w:style w:type="paragraph" w:styleId="Footer">
    <w:name w:val="footer"/>
    <w:basedOn w:val="Normal"/>
    <w:link w:val="FooterChar"/>
    <w:uiPriority w:val="99"/>
    <w:unhideWhenUsed/>
    <w:rsid w:val="00076DBE"/>
    <w:pPr>
      <w:tabs>
        <w:tab w:val="center" w:pos="4513"/>
        <w:tab w:val="right" w:pos="9026"/>
      </w:tabs>
      <w:spacing w:after="0" w:line="240" w:lineRule="auto"/>
    </w:pPr>
    <w:rPr>
      <w:color w:val="1D1C1C" w:themeColor="text1"/>
    </w:rPr>
  </w:style>
  <w:style w:type="character" w:customStyle="1" w:styleId="FooterChar">
    <w:name w:val="Footer Char"/>
    <w:basedOn w:val="DefaultParagraphFont"/>
    <w:link w:val="Footer"/>
    <w:uiPriority w:val="99"/>
    <w:rsid w:val="00076DBE"/>
    <w:rPr>
      <w:color w:val="1D1C1C" w:themeColor="text1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2D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2D23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785FBA"/>
    <w:pPr>
      <w:spacing w:after="0" w:line="240" w:lineRule="auto"/>
    </w:pPr>
    <w:rPr>
      <w:rFonts w:eastAsiaTheme="minorEastAsia"/>
      <w:color w:val="1D1C1C" w:themeColor="text1"/>
      <w:sz w:val="20"/>
      <w:szCs w:val="20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785FBA"/>
    <w:rPr>
      <w:rFonts w:eastAsiaTheme="minorEastAsia"/>
      <w:color w:val="1D1C1C" w:themeColor="text1"/>
      <w:sz w:val="20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DE4661"/>
    <w:rPr>
      <w:rFonts w:asciiTheme="majorHAnsi" w:eastAsiaTheme="majorEastAsia" w:hAnsiTheme="majorHAnsi" w:cstheme="majorBidi"/>
      <w:b/>
      <w:color w:val="19105B" w:themeColor="background2"/>
      <w:sz w:val="24"/>
      <w:szCs w:val="24"/>
    </w:rPr>
  </w:style>
  <w:style w:type="character" w:styleId="BookTitle">
    <w:name w:val="Book Title"/>
    <w:basedOn w:val="DefaultParagraphFont"/>
    <w:uiPriority w:val="33"/>
    <w:qFormat/>
    <w:rsid w:val="0053505C"/>
    <w:rPr>
      <w:b/>
      <w:bCs/>
      <w:i/>
      <w:iCs/>
      <w:spacing w:val="5"/>
    </w:rPr>
  </w:style>
  <w:style w:type="character" w:customStyle="1" w:styleId="Heading2Char">
    <w:name w:val="Heading 2 Char"/>
    <w:basedOn w:val="DefaultParagraphFont"/>
    <w:link w:val="Heading2"/>
    <w:rsid w:val="00DE4661"/>
    <w:rPr>
      <w:rFonts w:ascii="Arial" w:eastAsia="Times New Roman" w:hAnsi="Arial" w:cs="Times New Roman"/>
      <w:b/>
      <w:color w:val="3411A3" w:themeColor="text2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76DBE"/>
    <w:pPr>
      <w:spacing w:after="0" w:line="240" w:lineRule="auto"/>
      <w:contextualSpacing/>
    </w:pPr>
    <w:rPr>
      <w:rFonts w:asciiTheme="majorHAnsi" w:eastAsiaTheme="majorEastAsia" w:hAnsiTheme="majorHAnsi" w:cstheme="majorBidi"/>
      <w:b/>
      <w:color w:val="3411A3" w:themeColor="text2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DBE"/>
    <w:rPr>
      <w:rFonts w:asciiTheme="majorHAnsi" w:eastAsiaTheme="majorEastAsia" w:hAnsiTheme="majorHAnsi" w:cstheme="majorBidi"/>
      <w:b/>
      <w:color w:val="3411A3" w:themeColor="text2"/>
      <w:spacing w:val="-10"/>
      <w:kern w:val="28"/>
      <w:sz w:val="40"/>
      <w:szCs w:val="56"/>
    </w:rPr>
  </w:style>
  <w:style w:type="paragraph" w:styleId="ListParagraph">
    <w:name w:val="List Paragraph"/>
    <w:basedOn w:val="Normal"/>
    <w:link w:val="ListParagraphChar"/>
    <w:uiPriority w:val="34"/>
    <w:qFormat/>
    <w:rsid w:val="007211FD"/>
    <w:pPr>
      <w:numPr>
        <w:numId w:val="12"/>
      </w:numPr>
      <w:spacing w:before="40" w:after="40"/>
      <w:ind w:left="924" w:hanging="357"/>
    </w:pPr>
  </w:style>
  <w:style w:type="paragraph" w:customStyle="1" w:styleId="SubBullet">
    <w:name w:val="Sub Bullet"/>
    <w:basedOn w:val="ListParagraph"/>
    <w:qFormat/>
    <w:rsid w:val="00CF64BC"/>
    <w:pPr>
      <w:numPr>
        <w:numId w:val="39"/>
      </w:numPr>
      <w:spacing w:before="0" w:after="120"/>
      <w:ind w:left="714" w:hanging="357"/>
      <w:contextualSpacing/>
    </w:pPr>
  </w:style>
  <w:style w:type="table" w:styleId="TableGrid">
    <w:name w:val="Table Grid"/>
    <w:basedOn w:val="TableNormal"/>
    <w:uiPriority w:val="39"/>
    <w:rsid w:val="001E44B7"/>
    <w:pPr>
      <w:spacing w:after="0" w:line="240" w:lineRule="auto"/>
    </w:pPr>
    <w:rPr>
      <w:sz w:val="20"/>
    </w:rPr>
    <w:tblPr>
      <w:tblStyleRowBandSize w:val="1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cPr>
      <w:shd w:val="clear" w:color="auto" w:fill="D1E8F1"/>
    </w:tcPr>
    <w:tblStylePr w:type="firstRow">
      <w:pPr>
        <w:jc w:val="center"/>
      </w:pPr>
      <w:rPr>
        <w:rFonts w:ascii="Arial" w:hAnsi="Arial"/>
        <w:b/>
        <w:i w:val="0"/>
        <w:color w:val="3B3838"/>
        <w:sz w:val="20"/>
      </w:rPr>
      <w:tblPr/>
      <w:tcPr>
        <w:tcBorders>
          <w:top w:val="single" w:sz="8" w:space="0" w:color="173845"/>
          <w:left w:val="nil"/>
          <w:bottom w:val="single" w:sz="8" w:space="0" w:color="173845"/>
          <w:right w:val="nil"/>
          <w:insideH w:val="nil"/>
          <w:insideV w:val="nil"/>
          <w:tl2br w:val="nil"/>
          <w:tr2bl w:val="nil"/>
        </w:tcBorders>
        <w:vAlign w:val="center"/>
      </w:tcPr>
    </w:tblStylePr>
    <w:tblStylePr w:type="lastRow">
      <w:rPr>
        <w:rFonts w:ascii="Arial" w:hAnsi="Arial"/>
        <w:b/>
        <w:i w:val="0"/>
        <w:color w:val="3B3838"/>
        <w:sz w:val="20"/>
      </w:rPr>
      <w:tblPr/>
      <w:tcPr>
        <w:tcBorders>
          <w:top w:val="single" w:sz="8" w:space="0" w:color="3411A3" w:themeColor="text2"/>
          <w:left w:val="nil"/>
          <w:bottom w:val="single" w:sz="8" w:space="0" w:color="3411A3" w:themeColor="text2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band1Horz">
      <w:rPr>
        <w:rFonts w:ascii="Arial" w:hAnsi="Arial"/>
        <w:b w:val="0"/>
        <w:i w:val="0"/>
        <w:color w:val="3B3838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2Horz">
      <w:rPr>
        <w:rFonts w:ascii="Arial" w:hAnsi="Arial"/>
        <w:b w:val="0"/>
        <w:i w:val="0"/>
        <w:color w:val="FFFFFF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character" w:styleId="Hyperlink">
    <w:name w:val="Hyperlink"/>
    <w:basedOn w:val="DefaultParagraphFont"/>
    <w:uiPriority w:val="99"/>
    <w:unhideWhenUsed/>
    <w:rsid w:val="009F0E2C"/>
    <w:rPr>
      <w:color w:val="3411A3" w:themeColor="text2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076DBE"/>
    <w:pPr>
      <w:numPr>
        <w:numId w:val="0"/>
      </w:numPr>
      <w:spacing w:line="259" w:lineRule="auto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46BF1"/>
    <w:pPr>
      <w:tabs>
        <w:tab w:val="right" w:leader="dot" w:pos="9912"/>
      </w:tabs>
      <w:spacing w:after="100"/>
      <w:ind w:left="680" w:hanging="680"/>
    </w:pPr>
    <w:rPr>
      <w:b/>
      <w:noProof/>
      <w:color w:val="1D1C1C" w:themeColor="text1"/>
    </w:rPr>
  </w:style>
  <w:style w:type="paragraph" w:styleId="TOC2">
    <w:name w:val="toc 2"/>
    <w:basedOn w:val="Normal"/>
    <w:next w:val="Normal"/>
    <w:autoRedefine/>
    <w:uiPriority w:val="39"/>
    <w:unhideWhenUsed/>
    <w:rsid w:val="00346BF1"/>
    <w:pPr>
      <w:tabs>
        <w:tab w:val="right" w:leader="dot" w:pos="9912"/>
      </w:tabs>
      <w:spacing w:after="100"/>
      <w:ind w:left="680" w:hanging="680"/>
    </w:pPr>
    <w:rPr>
      <w:noProof/>
      <w:color w:val="1D1C1C" w:themeColor="text1"/>
    </w:rPr>
  </w:style>
  <w:style w:type="character" w:customStyle="1" w:styleId="Heading3Char">
    <w:name w:val="Heading 3 Char"/>
    <w:basedOn w:val="DefaultParagraphFont"/>
    <w:link w:val="Heading3"/>
    <w:uiPriority w:val="9"/>
    <w:rsid w:val="00C14A33"/>
    <w:rPr>
      <w:rFonts w:asciiTheme="majorHAnsi" w:eastAsiaTheme="majorEastAsia" w:hAnsiTheme="majorHAnsi" w:cstheme="majorBidi"/>
      <w:b/>
      <w:color w:val="FF6196" w:themeColor="accent1"/>
      <w:szCs w:val="20"/>
    </w:rPr>
  </w:style>
  <w:style w:type="paragraph" w:customStyle="1" w:styleId="AlphaBullet">
    <w:name w:val="Alpha Bullet"/>
    <w:basedOn w:val="Normal"/>
    <w:qFormat/>
    <w:rsid w:val="001A090A"/>
    <w:pPr>
      <w:numPr>
        <w:numId w:val="17"/>
      </w:numPr>
      <w:ind w:left="360"/>
      <w:contextualSpacing/>
    </w:pPr>
    <w:rPr>
      <w:color w:val="1D1C1C" w:themeColor="text1"/>
    </w:rPr>
  </w:style>
  <w:style w:type="paragraph" w:customStyle="1" w:styleId="NumberList">
    <w:name w:val="Number List"/>
    <w:basedOn w:val="AlphaBullet"/>
    <w:qFormat/>
    <w:rsid w:val="001A090A"/>
    <w:pPr>
      <w:numPr>
        <w:numId w:val="18"/>
      </w:numPr>
      <w:ind w:left="360"/>
    </w:pPr>
  </w:style>
  <w:style w:type="character" w:styleId="Strong">
    <w:name w:val="Strong"/>
    <w:basedOn w:val="DefaultParagraphFont"/>
    <w:uiPriority w:val="22"/>
    <w:qFormat/>
    <w:rsid w:val="00076DBE"/>
    <w:rPr>
      <w:b/>
      <w:bCs/>
      <w:color w:val="1D1C1C" w:themeColor="text1"/>
    </w:rPr>
  </w:style>
  <w:style w:type="paragraph" w:styleId="TOC3">
    <w:name w:val="toc 3"/>
    <w:basedOn w:val="Normal"/>
    <w:next w:val="Normal"/>
    <w:autoRedefine/>
    <w:uiPriority w:val="39"/>
    <w:unhideWhenUsed/>
    <w:rsid w:val="00346BF1"/>
    <w:pPr>
      <w:tabs>
        <w:tab w:val="left" w:pos="1100"/>
        <w:tab w:val="right" w:leader="dot" w:pos="9912"/>
      </w:tabs>
      <w:spacing w:after="100"/>
      <w:ind w:left="680" w:hanging="680"/>
    </w:pPr>
    <w:rPr>
      <w:color w:val="1D1C1C" w:themeColor="text1"/>
    </w:rPr>
  </w:style>
  <w:style w:type="character" w:styleId="CommentReference">
    <w:name w:val="annotation reference"/>
    <w:basedOn w:val="DefaultParagraphFont"/>
    <w:uiPriority w:val="99"/>
    <w:semiHidden/>
    <w:unhideWhenUsed/>
    <w:rsid w:val="00D07EA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07EAB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7EA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7EA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7EAB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07EAB"/>
    <w:pPr>
      <w:spacing w:after="0" w:line="240" w:lineRule="auto"/>
    </w:pPr>
    <w:rPr>
      <w:sz w:val="20"/>
    </w:rPr>
  </w:style>
  <w:style w:type="paragraph" w:customStyle="1" w:styleId="Bullet">
    <w:name w:val="Bullet"/>
    <w:basedOn w:val="SubBullet"/>
    <w:qFormat/>
    <w:rsid w:val="00CF64BC"/>
    <w:pPr>
      <w:numPr>
        <w:numId w:val="38"/>
      </w:numPr>
      <w:spacing w:before="120"/>
      <w:ind w:left="357" w:hanging="357"/>
    </w:pPr>
  </w:style>
  <w:style w:type="paragraph" w:customStyle="1" w:styleId="Subsubbullet">
    <w:name w:val="Sub sub bullet"/>
    <w:basedOn w:val="SubBullet"/>
    <w:qFormat/>
    <w:rsid w:val="00CF64BC"/>
    <w:pPr>
      <w:numPr>
        <w:numId w:val="40"/>
      </w:numPr>
      <w:ind w:left="1071" w:hanging="357"/>
    </w:pPr>
  </w:style>
  <w:style w:type="table" w:styleId="TableGridLight">
    <w:name w:val="Grid Table Light"/>
    <w:basedOn w:val="TableNormal"/>
    <w:uiPriority w:val="40"/>
    <w:rsid w:val="00C93AF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CF64BC"/>
    <w:rPr>
      <w:rFonts w:asciiTheme="majorHAnsi" w:eastAsiaTheme="majorEastAsia" w:hAnsiTheme="majorHAnsi" w:cstheme="majorBidi"/>
      <w:i/>
      <w:iCs/>
      <w:color w:val="1D1C1C" w:themeColor="text1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DBE"/>
    <w:pPr>
      <w:numPr>
        <w:ilvl w:val="1"/>
      </w:numPr>
      <w:spacing w:after="160"/>
    </w:pPr>
    <w:rPr>
      <w:rFonts w:eastAsiaTheme="minorEastAsia"/>
      <w:color w:val="1D1C1C" w:themeColor="text1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76DBE"/>
    <w:rPr>
      <w:rFonts w:eastAsiaTheme="minorEastAsia"/>
      <w:color w:val="1D1C1C" w:themeColor="text1"/>
      <w:spacing w:val="15"/>
    </w:rPr>
  </w:style>
  <w:style w:type="character" w:styleId="SubtleEmphasis">
    <w:name w:val="Subtle Emphasis"/>
    <w:basedOn w:val="DefaultParagraphFont"/>
    <w:uiPriority w:val="19"/>
    <w:qFormat/>
    <w:rsid w:val="00076DBE"/>
    <w:rPr>
      <w:i/>
      <w:iCs/>
      <w:color w:val="1D1C1C" w:themeColor="text1"/>
    </w:rPr>
  </w:style>
  <w:style w:type="character" w:styleId="Emphasis">
    <w:name w:val="Emphasis"/>
    <w:basedOn w:val="DefaultParagraphFont"/>
    <w:uiPriority w:val="20"/>
    <w:qFormat/>
    <w:rsid w:val="00076DBE"/>
    <w:rPr>
      <w:i/>
      <w:iCs/>
      <w:color w:val="1D1C1C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076DBE"/>
    <w:pPr>
      <w:spacing w:before="200" w:after="160"/>
      <w:ind w:left="864" w:right="864"/>
      <w:jc w:val="center"/>
    </w:pPr>
    <w:rPr>
      <w:i/>
      <w:iCs/>
      <w:color w:val="1D1C1C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76DBE"/>
    <w:rPr>
      <w:i/>
      <w:iCs/>
      <w:color w:val="1D1C1C" w:themeColor="text1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DBE"/>
    <w:pPr>
      <w:pBdr>
        <w:top w:val="single" w:sz="4" w:space="10" w:color="FF6196" w:themeColor="accent1"/>
        <w:bottom w:val="single" w:sz="4" w:space="10" w:color="FF6196" w:themeColor="accent1"/>
      </w:pBdr>
      <w:spacing w:before="360" w:after="360"/>
      <w:ind w:left="864" w:right="864"/>
      <w:jc w:val="center"/>
    </w:pPr>
    <w:rPr>
      <w:i/>
      <w:iCs/>
      <w:color w:val="FF619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DBE"/>
    <w:rPr>
      <w:i/>
      <w:iCs/>
      <w:color w:val="FF6196" w:themeColor="accent1"/>
      <w:sz w:val="20"/>
    </w:rPr>
  </w:style>
  <w:style w:type="character" w:styleId="IntenseReference">
    <w:name w:val="Intense Reference"/>
    <w:basedOn w:val="DefaultParagraphFont"/>
    <w:uiPriority w:val="32"/>
    <w:qFormat/>
    <w:rsid w:val="00076DBE"/>
    <w:rPr>
      <w:b/>
      <w:bCs/>
      <w:smallCaps/>
      <w:color w:val="FF6196" w:themeColor="accent1"/>
      <w:spacing w:val="5"/>
    </w:rPr>
  </w:style>
  <w:style w:type="character" w:customStyle="1" w:styleId="Heading5Char">
    <w:name w:val="Heading 5 Char"/>
    <w:basedOn w:val="DefaultParagraphFont"/>
    <w:link w:val="Heading5"/>
    <w:uiPriority w:val="9"/>
    <w:rsid w:val="00B11326"/>
    <w:rPr>
      <w:rFonts w:asciiTheme="majorHAnsi" w:eastAsiaTheme="majorEastAsia" w:hAnsiTheme="majorHAnsi" w:cstheme="majorBidi"/>
      <w:color w:val="1D1C1C" w:themeColor="text1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B11326"/>
    <w:rPr>
      <w:rFonts w:asciiTheme="majorHAnsi" w:eastAsiaTheme="majorEastAsia" w:hAnsiTheme="majorHAnsi" w:cstheme="majorBidi"/>
      <w:color w:val="1D1C1C" w:themeColor="text1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rsid w:val="00B11326"/>
    <w:rPr>
      <w:rFonts w:asciiTheme="majorHAnsi" w:eastAsiaTheme="majorEastAsia" w:hAnsiTheme="majorHAnsi" w:cstheme="majorBidi"/>
      <w:i/>
      <w:iCs/>
      <w:color w:val="1D1C1C" w:themeColor="text1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rsid w:val="00D930C2"/>
    <w:rPr>
      <w:rFonts w:asciiTheme="majorHAnsi" w:eastAsiaTheme="majorEastAsia" w:hAnsiTheme="majorHAnsi" w:cstheme="majorBidi"/>
      <w:color w:val="403E3E" w:themeColor="text1" w:themeTint="D8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D930C2"/>
    <w:rPr>
      <w:rFonts w:asciiTheme="majorHAnsi" w:eastAsiaTheme="majorEastAsia" w:hAnsiTheme="majorHAnsi" w:cstheme="majorBidi"/>
      <w:i/>
      <w:iCs/>
      <w:color w:val="403E3E" w:themeColor="text1" w:themeTint="D8"/>
      <w:sz w:val="20"/>
      <w:szCs w:val="20"/>
    </w:rPr>
  </w:style>
  <w:style w:type="paragraph" w:customStyle="1" w:styleId="Listnumber1">
    <w:name w:val="List number 1"/>
    <w:basedOn w:val="ListParagraph"/>
    <w:link w:val="Listnumber1Char"/>
    <w:qFormat/>
    <w:rsid w:val="00CF64BC"/>
    <w:pPr>
      <w:numPr>
        <w:numId w:val="32"/>
      </w:numPr>
      <w:spacing w:before="0" w:after="120"/>
      <w:ind w:left="249" w:hanging="249"/>
      <w:contextualSpacing/>
    </w:pPr>
  </w:style>
  <w:style w:type="paragraph" w:customStyle="1" w:styleId="ListNumber21">
    <w:name w:val="List Number 21"/>
    <w:basedOn w:val="ListParagraph"/>
    <w:link w:val="Listnumber2Char"/>
    <w:qFormat/>
    <w:rsid w:val="00CF64BC"/>
    <w:pPr>
      <w:numPr>
        <w:ilvl w:val="1"/>
        <w:numId w:val="32"/>
      </w:numPr>
      <w:spacing w:before="0" w:after="120"/>
      <w:ind w:left="448" w:hanging="448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6523B"/>
    <w:rPr>
      <w:color w:val="3B3838"/>
      <w:sz w:val="20"/>
    </w:rPr>
  </w:style>
  <w:style w:type="character" w:customStyle="1" w:styleId="Listnumber1Char">
    <w:name w:val="List number 1 Char"/>
    <w:basedOn w:val="ListParagraphChar"/>
    <w:link w:val="Listnumber1"/>
    <w:rsid w:val="00CF64BC"/>
    <w:rPr>
      <w:color w:val="1D1C1C"/>
      <w:sz w:val="20"/>
      <w:szCs w:val="20"/>
    </w:rPr>
  </w:style>
  <w:style w:type="paragraph" w:customStyle="1" w:styleId="ListNumber31">
    <w:name w:val="List Number 31"/>
    <w:basedOn w:val="ListParagraph"/>
    <w:link w:val="Listnumber3Char"/>
    <w:qFormat/>
    <w:rsid w:val="00785FBA"/>
    <w:pPr>
      <w:numPr>
        <w:ilvl w:val="2"/>
        <w:numId w:val="32"/>
      </w:numPr>
      <w:spacing w:before="0" w:after="120"/>
      <w:ind w:left="644" w:hanging="644"/>
      <w:contextualSpacing/>
    </w:pPr>
  </w:style>
  <w:style w:type="character" w:customStyle="1" w:styleId="Listnumber2Char">
    <w:name w:val="List number 2 Char"/>
    <w:basedOn w:val="ListParagraphChar"/>
    <w:link w:val="ListNumber21"/>
    <w:rsid w:val="00CF64BC"/>
    <w:rPr>
      <w:color w:val="1D1C1C"/>
      <w:sz w:val="20"/>
      <w:szCs w:val="20"/>
    </w:rPr>
  </w:style>
  <w:style w:type="paragraph" w:customStyle="1" w:styleId="ListNumber41">
    <w:name w:val="List Number 41"/>
    <w:basedOn w:val="ListParagraph"/>
    <w:link w:val="Listnumber4Char"/>
    <w:qFormat/>
    <w:rsid w:val="00785FBA"/>
    <w:pPr>
      <w:numPr>
        <w:ilvl w:val="3"/>
        <w:numId w:val="32"/>
      </w:numPr>
      <w:spacing w:before="0" w:after="120"/>
      <w:ind w:left="854" w:hanging="854"/>
      <w:contextualSpacing/>
    </w:pPr>
  </w:style>
  <w:style w:type="character" w:customStyle="1" w:styleId="Listnumber3Char">
    <w:name w:val="List number 3 Char"/>
    <w:basedOn w:val="ListParagraphChar"/>
    <w:link w:val="ListNumber31"/>
    <w:rsid w:val="00785FBA"/>
    <w:rPr>
      <w:color w:val="1D1C1C"/>
      <w:sz w:val="20"/>
      <w:szCs w:val="20"/>
    </w:rPr>
  </w:style>
  <w:style w:type="character" w:customStyle="1" w:styleId="Listnumber4Char">
    <w:name w:val="List number 4 Char"/>
    <w:basedOn w:val="ListParagraphChar"/>
    <w:link w:val="ListNumber41"/>
    <w:rsid w:val="00785FBA"/>
    <w:rPr>
      <w:color w:val="1D1C1C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922833"/>
    <w:rPr>
      <w:color w:val="808080"/>
    </w:rPr>
  </w:style>
  <w:style w:type="table" w:styleId="ListTable3-Accent1">
    <w:name w:val="List Table 3 Accent 1"/>
    <w:basedOn w:val="TableNormal"/>
    <w:uiPriority w:val="48"/>
    <w:rsid w:val="00050575"/>
    <w:pPr>
      <w:spacing w:after="120" w:line="276" w:lineRule="auto"/>
    </w:pPr>
    <w:tblPr>
      <w:tblStyleRowBandSize w:val="1"/>
      <w:tblStyleColBandSize w:val="1"/>
      <w:tblInd w:w="0" w:type="nil"/>
      <w:tblBorders>
        <w:bottom w:val="single" w:sz="8" w:space="0" w:color="26D4F0" w:themeColor="accent3"/>
        <w:insideH w:val="single" w:sz="8" w:space="0" w:color="26D4F0" w:themeColor="accent3"/>
      </w:tblBorders>
    </w:tblPr>
    <w:tblStylePr w:type="firstRow">
      <w:pPr>
        <w:wordWrap/>
        <w:spacing w:beforeLines="0" w:before="0" w:beforeAutospacing="0" w:afterLines="0" w:after="0" w:afterAutospacing="0" w:line="240" w:lineRule="auto"/>
        <w:jc w:val="left"/>
      </w:pPr>
      <w:rPr>
        <w:b/>
        <w:bCs/>
        <w:color w:val="FFFFFF" w:themeColor="background1"/>
      </w:rPr>
      <w:tblPr/>
      <w:tcPr>
        <w:tcBorders>
          <w:bottom w:val="nil"/>
        </w:tcBorders>
        <w:shd w:val="clear" w:color="auto" w:fill="FF6196" w:themeFill="accent1"/>
        <w:vAlign w:val="center"/>
      </w:tcPr>
    </w:tblStylePr>
    <w:tblStylePr w:type="lastRow">
      <w:rPr>
        <w:b/>
        <w:bCs/>
      </w:rPr>
      <w:tblPr/>
      <w:tcPr>
        <w:tcBorders>
          <w:top w:val="double" w:sz="4" w:space="0" w:color="FF619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6196" w:themeColor="accent1"/>
          <w:right w:val="single" w:sz="4" w:space="0" w:color="FF6196" w:themeColor="accent1"/>
        </w:tcBorders>
      </w:tcPr>
    </w:tblStylePr>
    <w:tblStylePr w:type="band1Horz">
      <w:tblPr/>
      <w:tcPr>
        <w:tcBorders>
          <w:top w:val="single" w:sz="4" w:space="0" w:color="FF6196" w:themeColor="accent1"/>
          <w:bottom w:val="single" w:sz="4" w:space="0" w:color="FF619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6196" w:themeColor="accent1"/>
          <w:left w:val="nil"/>
        </w:tcBorders>
      </w:tcPr>
    </w:tblStylePr>
    <w:tblStylePr w:type="swCell">
      <w:tblPr/>
      <w:tcPr>
        <w:tcBorders>
          <w:top w:val="double" w:sz="4" w:space="0" w:color="FF6196" w:themeColor="accent1"/>
          <w:right w:val="nil"/>
        </w:tcBorders>
      </w:tcPr>
    </w:tblStylePr>
  </w:style>
  <w:style w:type="character" w:styleId="IntenseEmphasis">
    <w:name w:val="Intense Emphasis"/>
    <w:basedOn w:val="DefaultParagraphFont"/>
    <w:uiPriority w:val="21"/>
    <w:qFormat/>
    <w:rsid w:val="00785FBA"/>
    <w:rPr>
      <w:i/>
      <w:iCs/>
      <w:color w:val="FF6196" w:themeColor="accent1"/>
    </w:rPr>
  </w:style>
  <w:style w:type="table" w:customStyle="1" w:styleId="Style1">
    <w:name w:val="Style1"/>
    <w:basedOn w:val="TableNormal"/>
    <w:uiPriority w:val="99"/>
    <w:rsid w:val="00BD45CF"/>
    <w:pPr>
      <w:spacing w:after="0" w:line="240" w:lineRule="auto"/>
    </w:pPr>
    <w:tblPr>
      <w:tblBorders>
        <w:bottom w:val="single" w:sz="4" w:space="0" w:color="FF6196" w:themeColor="accent1"/>
        <w:insideH w:val="single" w:sz="4" w:space="0" w:color="FF6196" w:themeColor="accent1"/>
      </w:tblBorders>
    </w:tblPr>
    <w:tblStylePr w:type="firstRow">
      <w:pPr>
        <w:wordWrap/>
        <w:spacing w:beforeLines="0" w:before="0" w:beforeAutospacing="0" w:afterLines="0" w:after="0" w:afterAutospacing="0" w:line="240" w:lineRule="auto"/>
        <w:jc w:val="left"/>
      </w:pPr>
      <w:rPr>
        <w:b/>
        <w:color w:val="FFFFFF" w:themeColor="background1"/>
      </w:rPr>
      <w:tblPr/>
      <w:tcPr>
        <w:tcBorders>
          <w:bottom w:val="single" w:sz="4" w:space="0" w:color="19105B" w:themeColor="background2"/>
        </w:tcBorders>
        <w:shd w:val="clear" w:color="auto" w:fill="19105B" w:themeFill="background2"/>
        <w:vAlign w:val="center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9F0E2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F0E2C"/>
    <w:rPr>
      <w:color w:val="FF6196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134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9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footer" Target="footer5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yperlink" Target="https://jmangroup.com/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footer" Target="footer6.xml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header" Target="header6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foot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5.svg"/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Custom 4">
      <a:dk1>
        <a:srgbClr val="1D1C1C"/>
      </a:dk1>
      <a:lt1>
        <a:srgbClr val="FFFFFF"/>
      </a:lt1>
      <a:dk2>
        <a:srgbClr val="3411A3"/>
      </a:dk2>
      <a:lt2>
        <a:srgbClr val="19105B"/>
      </a:lt2>
      <a:accent1>
        <a:srgbClr val="FF6196"/>
      </a:accent1>
      <a:accent2>
        <a:srgbClr val="71EAE1"/>
      </a:accent2>
      <a:accent3>
        <a:srgbClr val="26D4F0"/>
      </a:accent3>
      <a:accent4>
        <a:srgbClr val="A16BDB"/>
      </a:accent4>
      <a:accent5>
        <a:srgbClr val="A6265E"/>
      </a:accent5>
      <a:accent6>
        <a:srgbClr val="16978E"/>
      </a:accent6>
      <a:hlink>
        <a:srgbClr val="3411A3"/>
      </a:hlink>
      <a:folHlink>
        <a:srgbClr val="FF6196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5b11a77-7788-46fd-9668-95ec4506d6ec">
      <Terms xmlns="http://schemas.microsoft.com/office/infopath/2007/PartnerControls"/>
    </lcf76f155ced4ddcb4097134ff3c332f>
    <TaxCatchAll xmlns="d6ec6e21-06be-401a-af9b-7c1579062cf2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405374391C1641A168C1236A716607" ma:contentTypeVersion="10" ma:contentTypeDescription="Create a new document." ma:contentTypeScope="" ma:versionID="dc82ab80b39d76336834c4ff58ca0733">
  <xsd:schema xmlns:xsd="http://www.w3.org/2001/XMLSchema" xmlns:xs="http://www.w3.org/2001/XMLSchema" xmlns:p="http://schemas.microsoft.com/office/2006/metadata/properties" xmlns:ns2="a5b11a77-7788-46fd-9668-95ec4506d6ec" xmlns:ns3="d6ec6e21-06be-401a-af9b-7c1579062cf2" targetNamespace="http://schemas.microsoft.com/office/2006/metadata/properties" ma:root="true" ma:fieldsID="150240c4c5ece0b62514323c29b6d46f" ns2:_="" ns3:_="">
    <xsd:import namespace="a5b11a77-7788-46fd-9668-95ec4506d6ec"/>
    <xsd:import namespace="d6ec6e21-06be-401a-af9b-7c1579062c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b11a77-7788-46fd-9668-95ec4506d6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90ee516-008d-467c-846c-f354b89760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ec6e21-06be-401a-af9b-7c1579062cf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54a59fc-f3fb-48c0-921a-e0f917b12790}" ma:internalName="TaxCatchAll" ma:showField="CatchAllData" ma:web="d6ec6e21-06be-401a-af9b-7c1579062c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25BEEE-E69A-4100-AFD4-163895F8B03F}">
  <ds:schemaRefs>
    <ds:schemaRef ds:uri="http://schemas.microsoft.com/office/2006/documentManagement/types"/>
    <ds:schemaRef ds:uri="http://purl.org/dc/terms/"/>
    <ds:schemaRef ds:uri="d6ec6e21-06be-401a-af9b-7c1579062cf2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a5b11a77-7788-46fd-9668-95ec4506d6ec"/>
    <ds:schemaRef ds:uri="http://purl.org/dc/dcmitype/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F77FFBCC-9C22-4178-A4D4-21BC983E2CC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5766BDA-BC1C-48D9-8297-A8C612E8ACB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FFCC5B9-6968-482B-A352-3A323DEE2E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b11a77-7788-46fd-9668-95ec4506d6ec"/>
    <ds:schemaRef ds:uri="d6ec6e21-06be-401a-af9b-7c1579062c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JMAN Word Template v1.2 (Cover Page, No Appendix)</Template>
  <TotalTime>3</TotalTime>
  <Pages>2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</vt:lpstr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</dc:title>
  <dc:subject>Document Title</dc:subject>
  <dc:creator>Rebecca Schick</dc:creator>
  <cp:lastModifiedBy>Rebecca Schick</cp:lastModifiedBy>
  <cp:revision>1</cp:revision>
  <cp:lastPrinted>2019-04-04T11:00:00Z</cp:lastPrinted>
  <dcterms:created xsi:type="dcterms:W3CDTF">2024-12-05T16:34:00Z</dcterms:created>
  <dcterms:modified xsi:type="dcterms:W3CDTF">2024-12-05T16:37:00Z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0x01010007405374391C1641A168C1236A716607</vt:lpwstr>
  </property>
  <property fmtid="{D5CDD505-2E9C-101B-9397-08002B2CF9AE}" pid="3" name="MediaServiceImageTags">
    <vt:lpwstr/>
  </property>
</Properties>
</file>